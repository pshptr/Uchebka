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6A3" w:rsidRDefault="00EC2F9E" w:rsidP="00B37940">
      <w:pPr>
        <w:ind w:left="0"/>
        <w:rPr>
          <w:b/>
        </w:rPr>
      </w:pPr>
      <w:r w:rsidRPr="00EC2F9E">
        <w:rPr>
          <w:b/>
        </w:rPr>
        <w:t>ИССЛЕДОВАНИЕ РАБОТЫ RS-ТРИГГЕРА</w:t>
      </w:r>
    </w:p>
    <w:p w:rsidR="00EC2F9E" w:rsidRPr="00EC2F9E" w:rsidRDefault="00EC2F9E" w:rsidP="00EC2F9E">
      <w:pPr>
        <w:ind w:left="0"/>
        <w:rPr>
          <w:b/>
          <w:lang w:val="ru-RU"/>
        </w:rPr>
      </w:pPr>
      <w:r w:rsidRPr="00EC2F9E">
        <w:rPr>
          <w:b/>
          <w:lang w:val="ru-RU"/>
        </w:rPr>
        <w:t>КОНТРОЛЬНЫЕ ВОПРОСЫ</w:t>
      </w:r>
    </w:p>
    <w:p w:rsidR="00EC2F9E" w:rsidRPr="00EC2F9E" w:rsidRDefault="00EC2F9E" w:rsidP="00EC2F9E">
      <w:pPr>
        <w:ind w:left="0"/>
        <w:rPr>
          <w:b/>
          <w:lang w:val="ru-RU"/>
        </w:rPr>
      </w:pPr>
      <w:r w:rsidRPr="00EC2F9E">
        <w:rPr>
          <w:b/>
          <w:lang w:val="ru-RU"/>
        </w:rPr>
        <w:t>Что такое триггер? Почему триггеры называются устройствами</w:t>
      </w:r>
    </w:p>
    <w:p w:rsidR="00891660" w:rsidRDefault="00891660" w:rsidP="00891660">
      <w:pPr>
        <w:ind w:left="0"/>
        <w:rPr>
          <w:b/>
          <w:lang w:val="ru-RU"/>
        </w:rPr>
      </w:pPr>
      <w:r>
        <w:rPr>
          <w:b/>
          <w:lang w:val="ru-RU"/>
        </w:rPr>
        <w:t>последовательного типа?</w:t>
      </w:r>
    </w:p>
    <w:p w:rsidR="00891660" w:rsidRPr="00891660" w:rsidRDefault="00891660" w:rsidP="00891660">
      <w:pPr>
        <w:ind w:left="0"/>
        <w:rPr>
          <w:b/>
          <w:lang w:val="ru-RU"/>
        </w:rPr>
      </w:pPr>
      <w:r w:rsidRPr="00891660">
        <w:rPr>
          <w:lang w:val="ru-RU"/>
        </w:rPr>
        <w:t>Триггером называется простейшее устройство, имеющее два устойчивых состояния, переход между которыми происходит в результате процессов, обусловленных наличием в электрической цепи триггера цепей положительной обратной связи.</w:t>
      </w:r>
    </w:p>
    <w:p w:rsidR="00891660" w:rsidRP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Два устойчивых состояния триггера обозначаются: </w:t>
      </w:r>
      <w:r>
        <w:t>Q</w:t>
      </w:r>
      <w:r w:rsidRPr="00891660">
        <w:rPr>
          <w:lang w:val="ru-RU"/>
        </w:rPr>
        <w:t xml:space="preserve">=1 и </w:t>
      </w:r>
      <w:r w:rsidRPr="00891660">
        <w:t>Q</w:t>
      </w:r>
      <w:r w:rsidRPr="00891660">
        <w:rPr>
          <w:lang w:val="ru-RU"/>
        </w:rPr>
        <w:t>=0. В каком из этих состояний окажется триггер, зависит от состояния сигналов на входах триггера и от его предыдущего состояния, иными словами триггер имеет память. Можно сказать, что триггер является элементарной ячейкой памяти.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>Тип триггера определяется алгоритмом его работы. В зависимости от</w:t>
      </w:r>
      <w:r w:rsidRPr="00891660">
        <w:rPr>
          <w:sz w:val="54"/>
          <w:szCs w:val="54"/>
          <w:lang w:val="ru-RU"/>
        </w:rPr>
        <w:t xml:space="preserve"> </w:t>
      </w:r>
      <w:r w:rsidRPr="00891660">
        <w:rPr>
          <w:lang w:val="ru-RU"/>
        </w:rPr>
        <w:t>алгоритма работы, триггер может иметь</w:t>
      </w:r>
      <w:r>
        <w:rPr>
          <w:lang w:val="ru-RU"/>
        </w:rPr>
        <w:t xml:space="preserve"> установочные, информационные и</w:t>
      </w:r>
      <w:r w:rsidRPr="00891660">
        <w:rPr>
          <w:lang w:val="ru-RU"/>
        </w:rPr>
        <w:t xml:space="preserve"> управляющие входы. Установочные входы устанавливают состояние триггера независимо от состояния других входов. Входы управления разрешают запись данных, подающихся на информационные входы. </w:t>
      </w:r>
    </w:p>
    <w:p w:rsidR="00891660" w:rsidRP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>Если триггер не имеет входов синхронизации, то его называют асинхронным. В этом случае его поведение однозначно определяется в момент прихода активного сигнала на информационный вход. В зависимости от устройства входных цепей триггер будет изменять своё состояние или под действием уровня входного сигнала, или под действием фронта этого сигнала.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>Если триггер имеет хотя бы один вход синхронизации, то он считается синхронным. У такого триггера имеются информационные входы, приём информации по которым происходит в момент активного состояния синхросигнала. При этом триггер может иметь и другие информационные входы, которые асинхронно определяют его поведение.</w:t>
      </w:r>
    </w:p>
    <w:p w:rsidR="00891660" w:rsidRP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Асинхронный </w:t>
      </w:r>
      <w:r w:rsidRPr="00891660">
        <w:t>RS</w:t>
      </w:r>
      <w:r w:rsidRPr="00891660">
        <w:rPr>
          <w:lang w:val="ru-RU"/>
        </w:rPr>
        <w:t xml:space="preserve">-триггер является базовым при создании более сложных триггеров. В простейшем случае асинхронный </w:t>
      </w:r>
      <w:r w:rsidRPr="00891660">
        <w:t>RS</w:t>
      </w:r>
      <w:r w:rsidRPr="00891660">
        <w:rPr>
          <w:lang w:val="ru-RU"/>
        </w:rPr>
        <w:t xml:space="preserve">-триггер имеет два входа: </w:t>
      </w:r>
      <w:r w:rsidRPr="00891660">
        <w:t>S</w:t>
      </w:r>
      <w:r w:rsidRPr="00891660">
        <w:rPr>
          <w:lang w:val="ru-RU"/>
        </w:rPr>
        <w:t xml:space="preserve"> (</w:t>
      </w:r>
      <w:r w:rsidRPr="00891660">
        <w:t>Set</w:t>
      </w:r>
      <w:r w:rsidRPr="00891660">
        <w:rPr>
          <w:lang w:val="ru-RU"/>
        </w:rPr>
        <w:t xml:space="preserve">) - вход установки триггера в единичное состояние. </w:t>
      </w:r>
      <w:r w:rsidRPr="00891660">
        <w:t>R</w:t>
      </w:r>
      <w:r w:rsidRPr="00891660">
        <w:rPr>
          <w:lang w:val="ru-RU"/>
        </w:rPr>
        <w:t xml:space="preserve"> (</w:t>
      </w:r>
      <w:r w:rsidRPr="00891660">
        <w:t>Reset</w:t>
      </w:r>
      <w:r w:rsidRPr="00891660">
        <w:rPr>
          <w:lang w:val="ru-RU"/>
        </w:rPr>
        <w:t xml:space="preserve">) - вход установки трип ера в нулевое состояние. Активный сигнал по входу </w:t>
      </w:r>
      <w:r w:rsidRPr="00891660">
        <w:t>S</w:t>
      </w:r>
      <w:r w:rsidRPr="00891660">
        <w:rPr>
          <w:lang w:val="ru-RU"/>
        </w:rPr>
        <w:t xml:space="preserve"> в момент появления заставляет триггер перейти в единичное </w:t>
      </w:r>
      <w:r>
        <w:rPr>
          <w:lang w:val="ru-RU"/>
        </w:rPr>
        <w:t xml:space="preserve">состояние. Активный сигнал </w:t>
      </w:r>
      <w:r w:rsidRPr="00891660">
        <w:rPr>
          <w:lang w:val="ru-RU"/>
        </w:rPr>
        <w:lastRenderedPageBreak/>
        <w:t xml:space="preserve">по входу </w:t>
      </w:r>
      <w:r w:rsidRPr="00891660">
        <w:t>R</w:t>
      </w:r>
      <w:r w:rsidRPr="00891660">
        <w:rPr>
          <w:lang w:val="ru-RU"/>
        </w:rPr>
        <w:t xml:space="preserve"> в момент появления заставляет триггер перейти в нулевое состояние.</w:t>
      </w:r>
    </w:p>
    <w:p w:rsidR="00EC2F9E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На рис. 7.1 приведена схема асинхронного </w:t>
      </w:r>
      <w:r w:rsidRPr="00891660">
        <w:t>RS</w:t>
      </w:r>
      <w:r w:rsidRPr="00891660">
        <w:rPr>
          <w:lang w:val="ru-RU"/>
        </w:rPr>
        <w:t xml:space="preserve"> - триггера, построенного на логических элементах </w:t>
      </w:r>
      <w:proofErr w:type="gramStart"/>
      <w:r w:rsidRPr="00891660">
        <w:rPr>
          <w:lang w:val="ru-RU"/>
        </w:rPr>
        <w:t>И-НЕ</w:t>
      </w:r>
      <w:proofErr w:type="gramEnd"/>
      <w:r w:rsidRPr="00891660">
        <w:rPr>
          <w:lang w:val="ru-RU"/>
        </w:rPr>
        <w:t>.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drawing>
          <wp:inline distT="0" distB="0" distL="0" distR="0" wp14:anchorId="746E689E" wp14:editId="24CDDB18">
            <wp:extent cx="1493649" cy="172989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60" w:rsidRP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Будем считать выход элемента D </w:t>
      </w:r>
      <w:r>
        <w:rPr>
          <w:lang w:val="ru-RU"/>
        </w:rPr>
        <w:t>1 прямым выходом триггера Q. По</w:t>
      </w:r>
      <w:r w:rsidRPr="00891660">
        <w:rPr>
          <w:lang w:val="ru-RU"/>
        </w:rPr>
        <w:t xml:space="preserve"> заданному положению прямого вы</w:t>
      </w:r>
      <w:r>
        <w:rPr>
          <w:lang w:val="ru-RU"/>
        </w:rPr>
        <w:t>хода определим положение входов</w:t>
      </w:r>
      <w:r w:rsidRPr="00891660">
        <w:rPr>
          <w:lang w:val="ru-RU"/>
        </w:rPr>
        <w:t xml:space="preserve"> установки триггера в нуль (R) и в един</w:t>
      </w:r>
      <w:r>
        <w:rPr>
          <w:lang w:val="ru-RU"/>
        </w:rPr>
        <w:t>ицу (S). Если предположить, что</w:t>
      </w:r>
      <w:r w:rsidRPr="00891660">
        <w:rPr>
          <w:lang w:val="ru-RU"/>
        </w:rPr>
        <w:t xml:space="preserve"> сигнал логической единицы присутствует на верхнем входе, то состояние</w:t>
      </w:r>
      <w:r w:rsidRPr="00891660">
        <w:rPr>
          <w:sz w:val="54"/>
          <w:szCs w:val="54"/>
          <w:lang w:val="ru-RU"/>
        </w:rPr>
        <w:t xml:space="preserve"> </w:t>
      </w:r>
      <w:r w:rsidRPr="00891660">
        <w:rPr>
          <w:lang w:val="ru-RU"/>
        </w:rPr>
        <w:t xml:space="preserve">выходного сигнала элемента </w:t>
      </w:r>
      <w:r w:rsidRPr="00891660">
        <w:t>D</w:t>
      </w:r>
      <w:r w:rsidRPr="00891660">
        <w:rPr>
          <w:lang w:val="ru-RU"/>
        </w:rPr>
        <w:t>1 будет зависет</w:t>
      </w:r>
      <w:r>
        <w:rPr>
          <w:lang w:val="ru-RU"/>
        </w:rPr>
        <w:t>ь от сигнала на выходе элемента</w:t>
      </w:r>
      <w:r w:rsidRPr="00891660">
        <w:rPr>
          <w:lang w:val="ru-RU"/>
        </w:rPr>
        <w:t xml:space="preserve"> </w:t>
      </w:r>
      <w:r w:rsidRPr="00891660">
        <w:t>D</w:t>
      </w:r>
      <w:r w:rsidRPr="00891660">
        <w:rPr>
          <w:lang w:val="ru-RU"/>
        </w:rPr>
        <w:t>2. Следовательно, единица на верхнем входе не заставляет схему непременно менять своё состояние. Это пассивный уровень сигнала на верхнем входе.</w:t>
      </w:r>
    </w:p>
    <w:p w:rsidR="00891660" w:rsidRP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Если выход элемента </w:t>
      </w:r>
      <w:r w:rsidRPr="00891660">
        <w:t>D</w:t>
      </w:r>
      <w:r w:rsidRPr="00891660">
        <w:rPr>
          <w:lang w:val="ru-RU"/>
        </w:rPr>
        <w:t xml:space="preserve">1 имеет нулевое состояние и на верхний вход поступит нулевой логический сигнал, то на выходе элемента </w:t>
      </w:r>
      <w:r w:rsidRPr="00891660">
        <w:t>D</w:t>
      </w:r>
      <w:r w:rsidRPr="00891660">
        <w:rPr>
          <w:lang w:val="ru-RU"/>
        </w:rPr>
        <w:t xml:space="preserve">1 спустя время задержки одного элемента </w:t>
      </w:r>
      <w:r w:rsidRPr="00891660">
        <w:t>t</w:t>
      </w:r>
      <w:proofErr w:type="spellStart"/>
      <w:r>
        <w:rPr>
          <w:lang w:val="ru-RU"/>
        </w:rPr>
        <w:t>зд</w:t>
      </w:r>
      <w:proofErr w:type="spellEnd"/>
      <w:r w:rsidRPr="00891660">
        <w:rPr>
          <w:lang w:val="ru-RU"/>
        </w:rPr>
        <w:t xml:space="preserve"> появится логическая единица независимо от состояния сигнала на нижнем входе схемы. Сформированная на выходе </w:t>
      </w:r>
      <w:r w:rsidRPr="00891660">
        <w:t>D</w:t>
      </w:r>
      <w:r w:rsidRPr="00891660">
        <w:rPr>
          <w:lang w:val="ru-RU"/>
        </w:rPr>
        <w:t xml:space="preserve">1 единица, поступая на верхний вход элемента </w:t>
      </w:r>
      <w:r w:rsidRPr="00891660">
        <w:t>D</w:t>
      </w:r>
      <w:r w:rsidRPr="00891660">
        <w:rPr>
          <w:lang w:val="ru-RU"/>
        </w:rPr>
        <w:t xml:space="preserve">2 (при наличии единицы на нижнем его входе) приведёт к появлению нуля на выходе </w:t>
      </w:r>
      <w:r w:rsidRPr="00891660">
        <w:t>D</w:t>
      </w:r>
      <w:r w:rsidRPr="00891660">
        <w:rPr>
          <w:lang w:val="ru-RU"/>
        </w:rPr>
        <w:t xml:space="preserve">2 спустя время задержки </w:t>
      </w:r>
      <w:r w:rsidRPr="00891660">
        <w:t>t</w:t>
      </w:r>
      <w:proofErr w:type="spellStart"/>
      <w:r>
        <w:rPr>
          <w:lang w:val="ru-RU"/>
        </w:rPr>
        <w:t>зд</w:t>
      </w:r>
      <w:proofErr w:type="spellEnd"/>
      <w:r w:rsidRPr="00891660">
        <w:rPr>
          <w:lang w:val="ru-RU"/>
        </w:rPr>
        <w:t>. То есть через время 2</w:t>
      </w:r>
      <w:r>
        <w:rPr>
          <w:lang w:val="ru-RU"/>
        </w:rPr>
        <w:t>tзд</w:t>
      </w:r>
      <w:r w:rsidRPr="00891660">
        <w:rPr>
          <w:lang w:val="ru-RU"/>
        </w:rPr>
        <w:t>. триггер перейдет в новое, единичное состояние.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Таким образом, активным сигналом на верхнем входе является логический нуль, этот вход является входом установки </w:t>
      </w:r>
      <w:r w:rsidRPr="00891660">
        <w:t>S</w:t>
      </w:r>
      <w:r w:rsidRPr="00891660">
        <w:rPr>
          <w:lang w:val="ru-RU"/>
        </w:rPr>
        <w:t xml:space="preserve">, поскольку приводит к появлению логической единицы на прямом выходе - </w:t>
      </w:r>
      <w:r w:rsidRPr="00891660">
        <w:t>Q</w:t>
      </w:r>
      <w:r w:rsidRPr="00891660">
        <w:rPr>
          <w:lang w:val="ru-RU"/>
        </w:rPr>
        <w:t xml:space="preserve">. Поскольку схема симметрична, можно предположить, что нижний вход схемы является входом сброса триггера в нуль - </w:t>
      </w:r>
      <w:r>
        <w:t>R</w:t>
      </w:r>
      <w:r w:rsidRPr="00891660">
        <w:rPr>
          <w:i/>
          <w:iCs/>
          <w:lang w:val="ru-RU"/>
        </w:rPr>
        <w:t xml:space="preserve">, </w:t>
      </w:r>
      <w:r w:rsidRPr="00891660">
        <w:rPr>
          <w:lang w:val="ru-RU"/>
        </w:rPr>
        <w:t xml:space="preserve">причём активным сигналом для этого входа также является логический нуль. 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Временная диаграмма работы </w:t>
      </w:r>
      <w:r w:rsidRPr="00891660">
        <w:t>RS</w:t>
      </w:r>
      <w:r w:rsidRPr="00891660">
        <w:rPr>
          <w:lang w:val="ru-RU"/>
        </w:rPr>
        <w:t>- триггера с учётом задержки сигнала в элементах показаны на рис. 7.2.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lastRenderedPageBreak/>
        <w:drawing>
          <wp:inline distT="0" distB="0" distL="0" distR="0" wp14:anchorId="6FA8EB43" wp14:editId="7BC27338">
            <wp:extent cx="3254022" cy="2004234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60" w:rsidRP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Для </w:t>
      </w:r>
      <w:r w:rsidRPr="00891660">
        <w:t>RS</w:t>
      </w:r>
      <w:r w:rsidRPr="00891660">
        <w:rPr>
          <w:lang w:val="ru-RU"/>
        </w:rPr>
        <w:t xml:space="preserve">-триггера комбинация </w:t>
      </w:r>
      <w:r w:rsidRPr="00891660">
        <w:t>S</w:t>
      </w:r>
      <w:r w:rsidRPr="00891660">
        <w:rPr>
          <w:lang w:val="ru-RU"/>
        </w:rPr>
        <w:t xml:space="preserve">=0 и </w:t>
      </w:r>
      <w:r w:rsidRPr="00891660">
        <w:t>R</w:t>
      </w:r>
      <w:r w:rsidRPr="00891660">
        <w:rPr>
          <w:lang w:val="ru-RU"/>
        </w:rPr>
        <w:t>=0 является запрещенной. После</w:t>
      </w:r>
      <w:r>
        <w:rPr>
          <w:lang w:val="ru-RU"/>
        </w:rPr>
        <w:t xml:space="preserve"> </w:t>
      </w:r>
      <w:r w:rsidRPr="00891660">
        <w:rPr>
          <w:lang w:val="ru-RU"/>
        </w:rPr>
        <w:t>такой комбинации информационных сигналов состояние триггера будет</w:t>
      </w:r>
      <w:r>
        <w:rPr>
          <w:lang w:val="ru-RU"/>
        </w:rPr>
        <w:t xml:space="preserve"> </w:t>
      </w:r>
      <w:r w:rsidRPr="00891660">
        <w:rPr>
          <w:lang w:val="ru-RU"/>
        </w:rPr>
        <w:t xml:space="preserve">неопределенным: на его выходе </w:t>
      </w:r>
      <w:r w:rsidRPr="00891660">
        <w:t>Q</w:t>
      </w:r>
      <w:r w:rsidRPr="00891660">
        <w:rPr>
          <w:lang w:val="ru-RU"/>
        </w:rPr>
        <w:t xml:space="preserve"> может быть 0 или 1. Существуют</w:t>
      </w:r>
      <w:r>
        <w:rPr>
          <w:lang w:val="ru-RU"/>
        </w:rPr>
        <w:t xml:space="preserve"> </w:t>
      </w:r>
      <w:r w:rsidRPr="00891660">
        <w:rPr>
          <w:lang w:val="ru-RU"/>
        </w:rPr>
        <w:t xml:space="preserve">разновидности </w:t>
      </w:r>
      <w:r w:rsidRPr="00891660">
        <w:t>RS</w:t>
      </w:r>
      <w:r w:rsidRPr="00891660">
        <w:rPr>
          <w:lang w:val="ru-RU"/>
        </w:rPr>
        <w:t xml:space="preserve">-триггеров, называемые </w:t>
      </w:r>
      <w:r>
        <w:t>E</w:t>
      </w:r>
      <w:r w:rsidRPr="00891660">
        <w:rPr>
          <w:lang w:val="ru-RU"/>
        </w:rPr>
        <w:t xml:space="preserve">-, </w:t>
      </w:r>
      <w:r w:rsidRPr="00891660">
        <w:t>R</w:t>
      </w:r>
      <w:r w:rsidRPr="00891660">
        <w:rPr>
          <w:lang w:val="ru-RU"/>
        </w:rPr>
        <w:t xml:space="preserve">- и </w:t>
      </w:r>
      <w:r w:rsidRPr="00891660">
        <w:t>S</w:t>
      </w:r>
      <w:r w:rsidRPr="00891660">
        <w:rPr>
          <w:lang w:val="ru-RU"/>
        </w:rPr>
        <w:t>-триггерами, для которых</w:t>
      </w:r>
      <w:r>
        <w:rPr>
          <w:lang w:val="ru-RU"/>
        </w:rPr>
        <w:t xml:space="preserve"> </w:t>
      </w:r>
      <w:r w:rsidRPr="00891660">
        <w:rPr>
          <w:lang w:val="ru-RU"/>
        </w:rPr>
        <w:t xml:space="preserve">сочетание </w:t>
      </w:r>
      <w:r w:rsidRPr="00891660">
        <w:t>S</w:t>
      </w:r>
      <w:r w:rsidRPr="00891660">
        <w:rPr>
          <w:lang w:val="ru-RU"/>
        </w:rPr>
        <w:t>=</w:t>
      </w:r>
      <w:r w:rsidRPr="00891660">
        <w:t>R</w:t>
      </w:r>
      <w:r w:rsidRPr="00891660">
        <w:rPr>
          <w:lang w:val="ru-RU"/>
        </w:rPr>
        <w:t xml:space="preserve">=1 не является запрещенным. Е-триггер при </w:t>
      </w:r>
      <w:r w:rsidRPr="00891660">
        <w:t>S</w:t>
      </w:r>
      <w:r w:rsidRPr="00891660">
        <w:rPr>
          <w:lang w:val="ru-RU"/>
        </w:rPr>
        <w:t>=</w:t>
      </w:r>
      <w:r w:rsidRPr="00891660">
        <w:t>R</w:t>
      </w:r>
      <w:r w:rsidRPr="00891660">
        <w:rPr>
          <w:lang w:val="ru-RU"/>
        </w:rPr>
        <w:t>=1 не</w:t>
      </w:r>
      <w:r>
        <w:rPr>
          <w:lang w:val="ru-RU"/>
        </w:rPr>
        <w:t xml:space="preserve"> </w:t>
      </w:r>
      <w:r w:rsidRPr="00891660">
        <w:rPr>
          <w:lang w:val="ru-RU"/>
        </w:rPr>
        <w:t>изменяет своего состояния (</w:t>
      </w:r>
      <w:proofErr w:type="spellStart"/>
      <w:r w:rsidRPr="00891660">
        <w:t>Qn</w:t>
      </w:r>
      <w:proofErr w:type="spellEnd"/>
      <w:r w:rsidRPr="00891660">
        <w:rPr>
          <w:lang w:val="ru-RU"/>
        </w:rPr>
        <w:t>+1=</w:t>
      </w:r>
      <w:proofErr w:type="spellStart"/>
      <w:r w:rsidRPr="00891660">
        <w:t>Qn</w:t>
      </w:r>
      <w:proofErr w:type="spellEnd"/>
      <w:r w:rsidRPr="00891660">
        <w:rPr>
          <w:lang w:val="ru-RU"/>
        </w:rPr>
        <w:t xml:space="preserve">). </w:t>
      </w:r>
      <w:r w:rsidRPr="00891660">
        <w:t>S</w:t>
      </w:r>
      <w:r w:rsidRPr="00891660">
        <w:rPr>
          <w:lang w:val="ru-RU"/>
        </w:rPr>
        <w:t xml:space="preserve">-триггер при </w:t>
      </w:r>
      <w:r w:rsidRPr="00891660">
        <w:t>S</w:t>
      </w:r>
      <w:r w:rsidRPr="00891660">
        <w:rPr>
          <w:lang w:val="ru-RU"/>
        </w:rPr>
        <w:t>=</w:t>
      </w:r>
      <w:r w:rsidRPr="00891660">
        <w:t>R</w:t>
      </w:r>
      <w:r w:rsidRPr="00891660">
        <w:rPr>
          <w:lang w:val="ru-RU"/>
        </w:rPr>
        <w:t>=1 устанавливается</w:t>
      </w:r>
      <w:r>
        <w:rPr>
          <w:lang w:val="ru-RU"/>
        </w:rPr>
        <w:t xml:space="preserve"> </w:t>
      </w:r>
      <w:r w:rsidRPr="00891660">
        <w:rPr>
          <w:lang w:val="ru-RU"/>
        </w:rPr>
        <w:t xml:space="preserve">в состояние </w:t>
      </w:r>
      <w:r w:rsidRPr="00891660">
        <w:t>Q</w:t>
      </w:r>
      <w:r w:rsidRPr="00891660">
        <w:rPr>
          <w:lang w:val="ru-RU"/>
        </w:rPr>
        <w:t>=</w:t>
      </w:r>
      <w:r w:rsidRPr="00891660">
        <w:t>l</w:t>
      </w:r>
      <w:r w:rsidRPr="00891660">
        <w:rPr>
          <w:lang w:val="ru-RU"/>
        </w:rPr>
        <w:t xml:space="preserve">, а </w:t>
      </w:r>
      <w:r w:rsidRPr="00891660">
        <w:t>R</w:t>
      </w:r>
      <w:r w:rsidRPr="00891660">
        <w:rPr>
          <w:lang w:val="ru-RU"/>
        </w:rPr>
        <w:t>-триггер в этом случае устанавливается в состояние</w:t>
      </w:r>
      <w:r>
        <w:rPr>
          <w:lang w:val="ru-RU"/>
        </w:rPr>
        <w:t xml:space="preserve"> </w:t>
      </w:r>
      <w:r w:rsidRPr="00891660">
        <w:t>Q</w:t>
      </w:r>
      <w:r w:rsidRPr="00891660">
        <w:rPr>
          <w:lang w:val="ru-RU"/>
        </w:rPr>
        <w:t>=0.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На рис. 7.3 приведено условное графическое изображение </w:t>
      </w:r>
      <w:r w:rsidRPr="00891660">
        <w:t>RS</w:t>
      </w:r>
      <w:r w:rsidRPr="00891660">
        <w:rPr>
          <w:lang w:val="ru-RU"/>
        </w:rPr>
        <w:t xml:space="preserve">- триггера, где символами инверсии показано, что активным сигналом для входов </w:t>
      </w:r>
      <w:r w:rsidRPr="00891660">
        <w:t>S</w:t>
      </w:r>
      <w:r w:rsidRPr="00891660">
        <w:rPr>
          <w:lang w:val="ru-RU"/>
        </w:rPr>
        <w:t xml:space="preserve"> и </w:t>
      </w:r>
      <w:r w:rsidRPr="00891660">
        <w:t>R</w:t>
      </w:r>
      <w:r w:rsidRPr="00891660">
        <w:rPr>
          <w:lang w:val="ru-RU"/>
        </w:rPr>
        <w:t xml:space="preserve"> является нулевой логический уровень.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drawing>
          <wp:inline distT="0" distB="0" distL="0" distR="0" wp14:anchorId="622D6651" wp14:editId="607A7588">
            <wp:extent cx="2408129" cy="163844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Функционирование </w:t>
      </w:r>
      <w:r w:rsidRPr="00891660">
        <w:t>RS</w:t>
      </w:r>
      <w:r w:rsidRPr="00891660">
        <w:rPr>
          <w:lang w:val="ru-RU"/>
        </w:rPr>
        <w:t>-триггера определяется уравнением:</w:t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drawing>
          <wp:inline distT="0" distB="0" distL="0" distR="0" wp14:anchorId="3B016976" wp14:editId="33BC42AB">
            <wp:extent cx="1867062" cy="32768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 xml:space="preserve">где </w:t>
      </w:r>
      <w:proofErr w:type="spellStart"/>
      <w:r>
        <w:t>Qn</w:t>
      </w:r>
      <w:proofErr w:type="spellEnd"/>
      <w:r w:rsidRPr="00891660">
        <w:rPr>
          <w:lang w:val="ru-RU"/>
        </w:rPr>
        <w:t xml:space="preserve"> и </w:t>
      </w:r>
      <w:proofErr w:type="spellStart"/>
      <w:r w:rsidRPr="00891660">
        <w:t>Qn</w:t>
      </w:r>
      <w:proofErr w:type="spellEnd"/>
      <w:r w:rsidRPr="00891660">
        <w:rPr>
          <w:lang w:val="ru-RU"/>
        </w:rPr>
        <w:t xml:space="preserve">+1 - соответственно, предыдущее и новое состояния триггера. </w:t>
      </w:r>
    </w:p>
    <w:p w:rsidR="00891660" w:rsidRDefault="00891660" w:rsidP="00891660">
      <w:pPr>
        <w:ind w:left="0"/>
        <w:rPr>
          <w:noProof/>
          <w:lang w:val="ru-RU"/>
        </w:rPr>
      </w:pPr>
      <w:r w:rsidRPr="00891660">
        <w:rPr>
          <w:lang w:val="ru-RU"/>
        </w:rPr>
        <w:t xml:space="preserve">Поведение триггера можно определить сокращённой таблицей истинности (табл. 7.1). в которой сигналы на входах </w:t>
      </w:r>
      <w:r w:rsidRPr="00891660">
        <w:t>R</w:t>
      </w:r>
      <w:r w:rsidRPr="00891660">
        <w:rPr>
          <w:lang w:val="ru-RU"/>
        </w:rPr>
        <w:t xml:space="preserve"> и </w:t>
      </w:r>
      <w:r w:rsidRPr="00891660">
        <w:t>S</w:t>
      </w:r>
      <w:r w:rsidRPr="00891660">
        <w:rPr>
          <w:lang w:val="ru-RU"/>
        </w:rPr>
        <w:t xml:space="preserve"> определены для момента времени </w:t>
      </w:r>
      <w:r>
        <w:t>n</w:t>
      </w:r>
      <w:r w:rsidRPr="00891660">
        <w:rPr>
          <w:lang w:val="ru-RU"/>
        </w:rPr>
        <w:t xml:space="preserve">, а состояние триггера определяется для следующего момента времени, который </w:t>
      </w:r>
      <w:proofErr w:type="gramStart"/>
      <w:r w:rsidRPr="00891660">
        <w:rPr>
          <w:lang w:val="ru-RU"/>
        </w:rPr>
        <w:t>определяют</w:t>
      </w:r>
      <w:proofErr w:type="gramEnd"/>
      <w:r w:rsidRPr="00891660">
        <w:rPr>
          <w:lang w:val="ru-RU"/>
        </w:rPr>
        <w:t xml:space="preserve"> как </w:t>
      </w:r>
      <w:r>
        <w:t>n</w:t>
      </w:r>
      <w:r w:rsidRPr="00891660">
        <w:rPr>
          <w:lang w:val="ru-RU"/>
        </w:rPr>
        <w:t>+1.</w:t>
      </w:r>
      <w:r w:rsidRPr="00891660">
        <w:rPr>
          <w:noProof/>
          <w:lang w:val="ru-RU"/>
        </w:rPr>
        <w:t xml:space="preserve"> </w:t>
      </w:r>
    </w:p>
    <w:p w:rsidR="00891660" w:rsidRP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lastRenderedPageBreak/>
        <w:drawing>
          <wp:inline distT="0" distB="0" distL="0" distR="0" wp14:anchorId="6805E1A8" wp14:editId="034069C9">
            <wp:extent cx="4808637" cy="148602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60" w:rsidRDefault="00891660" w:rsidP="00891660">
      <w:pPr>
        <w:ind w:left="0"/>
        <w:rPr>
          <w:lang w:val="ru-RU"/>
        </w:rPr>
      </w:pPr>
      <w:r w:rsidRPr="00891660">
        <w:rPr>
          <w:lang w:val="ru-RU"/>
        </w:rPr>
        <w:t>Поведение триггера также м</w:t>
      </w:r>
      <w:r>
        <w:rPr>
          <w:lang w:val="ru-RU"/>
        </w:rPr>
        <w:t>ожно описать таблицей переходов</w:t>
      </w:r>
      <w:r w:rsidRPr="00891660">
        <w:rPr>
          <w:lang w:val="ru-RU"/>
        </w:rPr>
        <w:t xml:space="preserve"> (табл. 7.2). Эта таблица определяет значения </w:t>
      </w:r>
      <w:r>
        <w:rPr>
          <w:lang w:val="ru-RU"/>
        </w:rPr>
        <w:t>сигналов на входах, при которых</w:t>
      </w:r>
      <w:r w:rsidRPr="00891660">
        <w:rPr>
          <w:lang w:val="ru-RU"/>
        </w:rPr>
        <w:t xml:space="preserve"> происходит переход триггера из исх</w:t>
      </w:r>
      <w:r>
        <w:rPr>
          <w:lang w:val="ru-RU"/>
        </w:rPr>
        <w:t xml:space="preserve">одного состояния </w:t>
      </w:r>
      <w:proofErr w:type="spellStart"/>
      <w:r>
        <w:rPr>
          <w:lang w:val="ru-RU"/>
        </w:rPr>
        <w:t>Qn</w:t>
      </w:r>
      <w:proofErr w:type="spellEnd"/>
      <w:r>
        <w:rPr>
          <w:lang w:val="ru-RU"/>
        </w:rPr>
        <w:t xml:space="preserve"> в состояние</w:t>
      </w:r>
      <w:r w:rsidRPr="00891660">
        <w:rPr>
          <w:lang w:val="ru-RU"/>
        </w:rPr>
        <w:t xml:space="preserve"> Q</w:t>
      </w:r>
      <w:r>
        <w:t>n</w:t>
      </w:r>
      <w:r w:rsidRPr="00891660">
        <w:rPr>
          <w:lang w:val="ru-RU"/>
        </w:rPr>
        <w:t>+1. Исходное и конечное состояние триг</w:t>
      </w:r>
      <w:r>
        <w:rPr>
          <w:lang w:val="ru-RU"/>
        </w:rPr>
        <w:t>гера записаны, соответственно в</w:t>
      </w:r>
      <w:r w:rsidRPr="00891660">
        <w:rPr>
          <w:lang w:val="ru-RU"/>
        </w:rPr>
        <w:t xml:space="preserve"> столбцах </w:t>
      </w:r>
      <w:proofErr w:type="spellStart"/>
      <w:r>
        <w:t>Qn</w:t>
      </w:r>
      <w:proofErr w:type="spellEnd"/>
      <w:r w:rsidRPr="00891660">
        <w:rPr>
          <w:lang w:val="ru-RU"/>
        </w:rPr>
        <w:t xml:space="preserve"> и Qn+1. а значения сигналов в м</w:t>
      </w:r>
      <w:r>
        <w:rPr>
          <w:lang w:val="ru-RU"/>
        </w:rPr>
        <w:t>омент времени «</w:t>
      </w:r>
      <w:r>
        <w:t>n</w:t>
      </w:r>
      <w:r>
        <w:rPr>
          <w:lang w:val="ru-RU"/>
        </w:rPr>
        <w:t xml:space="preserve">» на его </w:t>
      </w:r>
      <w:r w:rsidR="006304D2">
        <w:rPr>
          <w:lang w:val="ru-RU"/>
        </w:rPr>
        <w:t>входах</w:t>
      </w:r>
      <w:r w:rsidR="006304D2" w:rsidRPr="00891660">
        <w:rPr>
          <w:lang w:val="ru-RU"/>
        </w:rPr>
        <w:t xml:space="preserve"> -</w:t>
      </w:r>
      <w:r w:rsidRPr="00891660">
        <w:rPr>
          <w:lang w:val="ru-RU"/>
        </w:rPr>
        <w:t xml:space="preserve"> в столбцах </w:t>
      </w:r>
      <w:proofErr w:type="spellStart"/>
      <w:r w:rsidRPr="00891660">
        <w:rPr>
          <w:lang w:val="ru-RU"/>
        </w:rPr>
        <w:t>Sn</w:t>
      </w:r>
      <w:proofErr w:type="spellEnd"/>
      <w:r w:rsidRPr="00891660">
        <w:rPr>
          <w:lang w:val="ru-RU"/>
        </w:rPr>
        <w:t xml:space="preserve"> и </w:t>
      </w:r>
      <w:proofErr w:type="spellStart"/>
      <w:r w:rsidRPr="00891660">
        <w:rPr>
          <w:lang w:val="ru-RU"/>
        </w:rPr>
        <w:t>Rn</w:t>
      </w:r>
      <w:proofErr w:type="spellEnd"/>
      <w:r w:rsidRPr="00891660">
        <w:rPr>
          <w:lang w:val="ru-RU"/>
        </w:rPr>
        <w:t>.</w:t>
      </w:r>
    </w:p>
    <w:p w:rsidR="006304D2" w:rsidRDefault="006304D2" w:rsidP="006304D2">
      <w:pPr>
        <w:ind w:left="0"/>
        <w:rPr>
          <w:noProof/>
        </w:rPr>
      </w:pPr>
      <w:r w:rsidRPr="006304D2">
        <w:rPr>
          <w:lang w:val="ru-RU"/>
        </w:rPr>
        <w:t xml:space="preserve">Рассмотрим принцип построения матрицы переходов для первой строки таблицы. Чтобы из нулевого исходного состояния триггер перешёл </w:t>
      </w:r>
      <w:r w:rsidRPr="006304D2">
        <w:rPr>
          <w:b/>
          <w:bCs/>
          <w:lang w:val="ru-RU"/>
        </w:rPr>
        <w:t xml:space="preserve">в </w:t>
      </w:r>
      <w:r w:rsidRPr="006304D2">
        <w:rPr>
          <w:lang w:val="ru-RU"/>
        </w:rPr>
        <w:t xml:space="preserve">нулевое, необходимо, чтобы состояние сигнала </w:t>
      </w:r>
      <w:r w:rsidRPr="006304D2">
        <w:t>Sn</w:t>
      </w:r>
      <w:r w:rsidRPr="006304D2">
        <w:rPr>
          <w:lang w:val="ru-RU"/>
        </w:rPr>
        <w:t xml:space="preserve"> на входе </w:t>
      </w:r>
      <w:r w:rsidRPr="006304D2">
        <w:t>S</w:t>
      </w:r>
      <w:r w:rsidRPr="006304D2">
        <w:rPr>
          <w:lang w:val="ru-RU"/>
        </w:rPr>
        <w:t xml:space="preserve"> было пассивным. а состояние сигнала на входе </w:t>
      </w:r>
      <w:r w:rsidRPr="006304D2">
        <w:t>R</w:t>
      </w:r>
      <w:r w:rsidRPr="006304D2">
        <w:rPr>
          <w:lang w:val="ru-RU"/>
        </w:rPr>
        <w:t xml:space="preserve"> не имеет значения. Это объясняется тем, что при пассивном сигнале на входе </w:t>
      </w:r>
      <w:r w:rsidRPr="006304D2">
        <w:t>R</w:t>
      </w:r>
      <w:r w:rsidRPr="006304D2">
        <w:rPr>
          <w:lang w:val="ru-RU"/>
        </w:rPr>
        <w:t xml:space="preserve"> триггер просто сохранит </w:t>
      </w:r>
      <w:r>
        <w:rPr>
          <w:lang w:val="ru-RU"/>
        </w:rPr>
        <w:t xml:space="preserve">своё исходное </w:t>
      </w:r>
      <w:r w:rsidRPr="006304D2">
        <w:rPr>
          <w:lang w:val="ru-RU"/>
        </w:rPr>
        <w:t>состояние, а при активном с</w:t>
      </w:r>
      <w:r>
        <w:rPr>
          <w:lang w:val="ru-RU"/>
        </w:rPr>
        <w:t>игнале на этом входе происходит</w:t>
      </w:r>
      <w:r w:rsidRPr="006304D2">
        <w:rPr>
          <w:lang w:val="ru-RU"/>
        </w:rPr>
        <w:t xml:space="preserve"> запись нуля в триггер. Но при этом в любом случае конечное состояние триггера будет равным нулю, то есть будет равно требуемому значению. Произвольное состояние сигнала помечено в таблице символом х.</w:t>
      </w:r>
      <w:r w:rsidRPr="006304D2">
        <w:rPr>
          <w:noProof/>
        </w:rPr>
        <w:t xml:space="preserve"> </w:t>
      </w:r>
    </w:p>
    <w:p w:rsidR="006304D2" w:rsidRDefault="006304D2" w:rsidP="006304D2">
      <w:pPr>
        <w:ind w:left="0"/>
        <w:rPr>
          <w:lang w:val="ru-RU"/>
        </w:rPr>
      </w:pPr>
      <w:r w:rsidRPr="006304D2">
        <w:rPr>
          <w:lang w:val="ru-RU"/>
        </w:rPr>
        <w:drawing>
          <wp:inline distT="0" distB="0" distL="0" distR="0" wp14:anchorId="411F9F94" wp14:editId="74689A1A">
            <wp:extent cx="4503810" cy="1539373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D2" w:rsidRPr="00891660" w:rsidRDefault="006304D2" w:rsidP="006304D2">
      <w:pPr>
        <w:ind w:left="0"/>
        <w:rPr>
          <w:lang w:val="ru-RU"/>
        </w:rPr>
      </w:pPr>
    </w:p>
    <w:p w:rsidR="00EC2F9E" w:rsidRPr="00EC2F9E" w:rsidRDefault="00EC2F9E" w:rsidP="00EC2F9E">
      <w:pPr>
        <w:ind w:left="0"/>
        <w:rPr>
          <w:b/>
          <w:lang w:val="ru-RU"/>
        </w:rPr>
      </w:pPr>
      <w:r w:rsidRPr="00EC2F9E">
        <w:rPr>
          <w:b/>
          <w:lang w:val="ru-RU"/>
        </w:rPr>
        <w:t xml:space="preserve">Опишите принцип работы </w:t>
      </w:r>
      <w:r w:rsidR="0056707F">
        <w:rPr>
          <w:b/>
        </w:rPr>
        <w:t>R</w:t>
      </w:r>
      <w:r w:rsidRPr="00EC2F9E">
        <w:rPr>
          <w:b/>
        </w:rPr>
        <w:t>S</w:t>
      </w:r>
      <w:r w:rsidRPr="00EC2F9E">
        <w:rPr>
          <w:b/>
          <w:lang w:val="ru-RU"/>
        </w:rPr>
        <w:t>-триггера.</w:t>
      </w:r>
    </w:p>
    <w:p w:rsidR="00EC2F9E" w:rsidRPr="006304D2" w:rsidRDefault="006304D2" w:rsidP="00EC2F9E">
      <w:pPr>
        <w:ind w:left="0"/>
        <w:rPr>
          <w:lang w:val="ru-RU"/>
        </w:rPr>
      </w:pPr>
      <w:r w:rsidRPr="006304D2">
        <w:rPr>
          <w:lang w:val="ru-RU"/>
        </w:rPr>
        <w:t xml:space="preserve">RS-триггер, или SR-триггер (от англ. </w:t>
      </w:r>
      <w:proofErr w:type="spellStart"/>
      <w:r w:rsidRPr="006304D2">
        <w:rPr>
          <w:lang w:val="ru-RU"/>
        </w:rPr>
        <w:t>Set</w:t>
      </w:r>
      <w:proofErr w:type="spellEnd"/>
      <w:r w:rsidRPr="006304D2">
        <w:rPr>
          <w:lang w:val="ru-RU"/>
        </w:rPr>
        <w:t>/</w:t>
      </w:r>
      <w:proofErr w:type="spellStart"/>
      <w:r w:rsidRPr="006304D2">
        <w:rPr>
          <w:lang w:val="ru-RU"/>
        </w:rPr>
        <w:t>Reset</w:t>
      </w:r>
      <w:proofErr w:type="spellEnd"/>
      <w:r w:rsidRPr="006304D2">
        <w:rPr>
          <w:lang w:val="ru-RU"/>
        </w:rPr>
        <w:t xml:space="preserve"> — установить/сбросить) — асинхронный триггер, который сохраняет своё предыдущее состояние при неактивном состоянии обоих входов и изменяет своё состояние при подаче на один из его входов активного уровня.</w:t>
      </w:r>
    </w:p>
    <w:p w:rsidR="00EC2F9E" w:rsidRPr="00EC2F9E" w:rsidRDefault="00EC2F9E" w:rsidP="00EC2F9E">
      <w:pPr>
        <w:ind w:left="0"/>
        <w:rPr>
          <w:b/>
          <w:lang w:val="ru-RU"/>
        </w:rPr>
      </w:pPr>
      <w:r w:rsidRPr="00EC2F9E">
        <w:rPr>
          <w:b/>
          <w:lang w:val="ru-RU"/>
        </w:rPr>
        <w:lastRenderedPageBreak/>
        <w:t xml:space="preserve">Какая комбинация входных сигналов </w:t>
      </w:r>
      <w:r w:rsidRPr="00EC2F9E">
        <w:rPr>
          <w:b/>
        </w:rPr>
        <w:t>RS</w:t>
      </w:r>
      <w:r w:rsidRPr="00EC2F9E">
        <w:rPr>
          <w:b/>
          <w:lang w:val="ru-RU"/>
        </w:rPr>
        <w:t>-триггера считается запрещённой?</w:t>
      </w:r>
    </w:p>
    <w:p w:rsidR="00EF5D42" w:rsidRPr="006F0BB0" w:rsidRDefault="006304D2" w:rsidP="00EC2F9E">
      <w:pPr>
        <w:ind w:left="0"/>
        <w:rPr>
          <w:lang w:val="ru-RU"/>
        </w:rPr>
      </w:pPr>
      <w:r>
        <w:rPr>
          <w:lang w:val="ru-RU"/>
        </w:rPr>
        <w:t xml:space="preserve">Комбинацию входных сигналов S = </w:t>
      </w:r>
      <w:r w:rsidR="007E00B0">
        <w:rPr>
          <w:lang w:val="ru-RU"/>
        </w:rPr>
        <w:t>1</w:t>
      </w:r>
      <w:r w:rsidRPr="006304D2">
        <w:rPr>
          <w:lang w:val="ru-RU"/>
        </w:rPr>
        <w:t>, R =</w:t>
      </w:r>
      <w:r>
        <w:rPr>
          <w:lang w:val="ru-RU"/>
        </w:rPr>
        <w:t xml:space="preserve"> </w:t>
      </w:r>
      <w:r w:rsidR="007E00B0">
        <w:rPr>
          <w:lang w:val="ru-RU"/>
        </w:rPr>
        <w:t>1</w:t>
      </w:r>
      <w:r w:rsidRPr="006304D2">
        <w:rPr>
          <w:lang w:val="ru-RU"/>
        </w:rPr>
        <w:t xml:space="preserve"> часто называют запрещенной, так как после нее триггер оказывается в состоянии (1 или 0), предсказать которое заранее невозможно.</w:t>
      </w:r>
    </w:p>
    <w:p w:rsidR="00EC2F9E" w:rsidRPr="00EC2F9E" w:rsidRDefault="00EC2F9E" w:rsidP="00EC2F9E">
      <w:pPr>
        <w:ind w:left="0"/>
        <w:rPr>
          <w:b/>
          <w:lang w:val="ru-RU"/>
        </w:rPr>
      </w:pPr>
      <w:r w:rsidRPr="00EC2F9E">
        <w:rPr>
          <w:b/>
          <w:lang w:val="ru-RU"/>
        </w:rPr>
        <w:t xml:space="preserve">Какое минимальное число входов у асинхронного </w:t>
      </w:r>
      <w:r w:rsidRPr="00EC2F9E">
        <w:rPr>
          <w:b/>
        </w:rPr>
        <w:t>RS</w:t>
      </w:r>
      <w:r w:rsidR="00413BA6">
        <w:rPr>
          <w:b/>
          <w:lang w:val="ru-RU"/>
        </w:rPr>
        <w:t>-триггера?</w:t>
      </w:r>
      <w:r w:rsidR="00413BA6" w:rsidRPr="00413BA6">
        <w:rPr>
          <w:b/>
          <w:lang w:val="ru-RU"/>
        </w:rPr>
        <w:t xml:space="preserve"> </w:t>
      </w:r>
      <w:r w:rsidRPr="00EC2F9E">
        <w:rPr>
          <w:b/>
          <w:lang w:val="ru-RU"/>
        </w:rPr>
        <w:t>Опишите их назначение.</w:t>
      </w:r>
    </w:p>
    <w:p w:rsidR="00EF5D42" w:rsidRDefault="00EF5D42" w:rsidP="00EC2F9E">
      <w:pPr>
        <w:ind w:left="0"/>
        <w:rPr>
          <w:lang w:val="ru-RU"/>
        </w:rPr>
      </w:pPr>
      <w:r>
        <w:t>RS</w:t>
      </w:r>
      <w:r w:rsidRPr="00EF5D42">
        <w:rPr>
          <w:lang w:val="ru-RU"/>
        </w:rPr>
        <w:t xml:space="preserve"> – триггер имеет: 2 информационных входа (</w:t>
      </w:r>
      <w:r>
        <w:t>R</w:t>
      </w:r>
      <w:proofErr w:type="gramStart"/>
      <w:r w:rsidRPr="00EF5D42">
        <w:rPr>
          <w:lang w:val="ru-RU"/>
        </w:rPr>
        <w:t>,</w:t>
      </w:r>
      <w:r>
        <w:t>S</w:t>
      </w:r>
      <w:proofErr w:type="gramEnd"/>
      <w:r w:rsidRPr="00EF5D42">
        <w:rPr>
          <w:lang w:val="ru-RU"/>
        </w:rPr>
        <w:t>); 2 выхода (</w:t>
      </w:r>
      <w:r>
        <w:t>Q</w:t>
      </w:r>
      <w:r w:rsidRPr="00EF5D42">
        <w:rPr>
          <w:lang w:val="ru-RU"/>
        </w:rPr>
        <w:t>,</w:t>
      </w:r>
      <w:r>
        <w:t>Q</w:t>
      </w:r>
      <w:r w:rsidRPr="00EF5D42">
        <w:rPr>
          <w:lang w:val="ru-RU"/>
        </w:rPr>
        <w:t xml:space="preserve">). </w:t>
      </w:r>
    </w:p>
    <w:p w:rsidR="00EF5D42" w:rsidRDefault="00EF5D42" w:rsidP="00EC2F9E">
      <w:pPr>
        <w:ind w:left="0"/>
        <w:rPr>
          <w:lang w:val="ru-RU"/>
        </w:rPr>
      </w:pPr>
      <w:r>
        <w:t>S</w:t>
      </w:r>
      <w:r w:rsidRPr="00EF5D42">
        <w:rPr>
          <w:lang w:val="ru-RU"/>
        </w:rPr>
        <w:t xml:space="preserve"> от англ. </w:t>
      </w:r>
      <w:r>
        <w:t>Set</w:t>
      </w:r>
      <w:r w:rsidRPr="00EF5D42">
        <w:rPr>
          <w:lang w:val="ru-RU"/>
        </w:rPr>
        <w:t xml:space="preserve"> – установка в «1» (</w:t>
      </w:r>
      <w:r>
        <w:t>Q</w:t>
      </w:r>
      <w:r w:rsidRPr="00EF5D42">
        <w:rPr>
          <w:lang w:val="ru-RU"/>
        </w:rPr>
        <w:t xml:space="preserve"> = 1). </w:t>
      </w:r>
    </w:p>
    <w:p w:rsidR="00EF5D42" w:rsidRPr="006F0BB0" w:rsidRDefault="00EF5D42" w:rsidP="00EC2F9E">
      <w:pPr>
        <w:ind w:left="0"/>
        <w:rPr>
          <w:lang w:val="ru-RU"/>
        </w:rPr>
      </w:pPr>
      <w:r>
        <w:t>R</w:t>
      </w:r>
      <w:r w:rsidRPr="00EF5D42">
        <w:rPr>
          <w:lang w:val="ru-RU"/>
        </w:rPr>
        <w:t xml:space="preserve"> от англ. </w:t>
      </w:r>
      <w:r>
        <w:t>Reset</w:t>
      </w:r>
      <w:r w:rsidRPr="00EF5D42">
        <w:rPr>
          <w:lang w:val="ru-RU"/>
        </w:rPr>
        <w:t xml:space="preserve"> – сброс – установка в «0» (</w:t>
      </w:r>
      <w:r>
        <w:t>Q</w:t>
      </w:r>
      <w:r w:rsidRPr="00EF5D42">
        <w:rPr>
          <w:lang w:val="ru-RU"/>
        </w:rPr>
        <w:t xml:space="preserve"> = 0).</w:t>
      </w:r>
    </w:p>
    <w:p w:rsidR="00EC2F9E" w:rsidRPr="00EC2F9E" w:rsidRDefault="00EC2F9E" w:rsidP="00EC2F9E">
      <w:pPr>
        <w:ind w:left="0"/>
        <w:rPr>
          <w:b/>
          <w:lang w:val="ru-RU"/>
        </w:rPr>
      </w:pPr>
      <w:r w:rsidRPr="00EC2F9E">
        <w:rPr>
          <w:b/>
          <w:lang w:val="ru-RU"/>
        </w:rPr>
        <w:t xml:space="preserve">Каково назначение и область применения </w:t>
      </w:r>
      <w:r w:rsidR="0056707F">
        <w:rPr>
          <w:b/>
        </w:rPr>
        <w:t>RS</w:t>
      </w:r>
      <w:r w:rsidR="0056707F">
        <w:rPr>
          <w:b/>
          <w:lang w:val="ru-RU"/>
        </w:rPr>
        <w:t>-триггеров</w:t>
      </w:r>
      <w:r w:rsidRPr="00EC2F9E">
        <w:rPr>
          <w:b/>
          <w:lang w:val="ru-RU"/>
        </w:rPr>
        <w:t>?</w:t>
      </w:r>
    </w:p>
    <w:p w:rsidR="00C905A4" w:rsidRPr="00C905A4" w:rsidRDefault="00C905A4" w:rsidP="00EC2F9E">
      <w:pPr>
        <w:ind w:left="0"/>
        <w:rPr>
          <w:lang w:val="ru-RU"/>
        </w:rPr>
      </w:pPr>
      <w:r w:rsidRPr="00C905A4">
        <w:rPr>
          <w:lang w:val="ru-RU"/>
        </w:rPr>
        <w:t>Они предназначены для запоминания двоичной информации. Использование триггеров в цифровой электронике позволяет реализовывать устройства оперативной памяти (то есть памяти, информация в которой хранится только на время вычислений).</w:t>
      </w:r>
    </w:p>
    <w:p w:rsidR="00EC2F9E" w:rsidRDefault="00EC2F9E" w:rsidP="00EC2F9E">
      <w:pPr>
        <w:ind w:left="0"/>
        <w:rPr>
          <w:b/>
          <w:lang w:val="ru-RU"/>
        </w:rPr>
      </w:pPr>
      <w:r w:rsidRPr="00EC2F9E">
        <w:rPr>
          <w:b/>
          <w:lang w:val="ru-RU"/>
        </w:rPr>
        <w:t>На каких логических элементах м</w:t>
      </w:r>
      <w:r w:rsidR="00413BA6">
        <w:rPr>
          <w:b/>
          <w:lang w:val="ru-RU"/>
        </w:rPr>
        <w:t>огут быть построены асинхронные</w:t>
      </w:r>
      <w:r w:rsidR="00413BA6" w:rsidRPr="00413BA6">
        <w:rPr>
          <w:b/>
          <w:lang w:val="ru-RU"/>
        </w:rPr>
        <w:t xml:space="preserve"> </w:t>
      </w:r>
      <w:r w:rsidRPr="00EC2F9E">
        <w:rPr>
          <w:b/>
        </w:rPr>
        <w:t>RS</w:t>
      </w:r>
      <w:r w:rsidRPr="00EC2F9E">
        <w:rPr>
          <w:b/>
          <w:lang w:val="ru-RU"/>
        </w:rPr>
        <w:t>-триггеры? Определите для каждо</w:t>
      </w:r>
      <w:r w:rsidR="00413BA6">
        <w:rPr>
          <w:b/>
          <w:lang w:val="ru-RU"/>
        </w:rPr>
        <w:t>го случая запрещённую ком</w:t>
      </w:r>
      <w:r w:rsidRPr="00C905A4">
        <w:rPr>
          <w:b/>
          <w:lang w:val="ru-RU"/>
        </w:rPr>
        <w:t>бинацию сигналов?</w:t>
      </w:r>
    </w:p>
    <w:p w:rsidR="00F910BE" w:rsidRDefault="00D5469D" w:rsidP="00EC2F9E">
      <w:pPr>
        <w:ind w:left="0"/>
        <w:rPr>
          <w:lang w:val="ru-RU"/>
        </w:rPr>
      </w:pPr>
      <w:r w:rsidRPr="00D5469D">
        <w:rPr>
          <w:lang w:val="ru-RU"/>
        </w:rPr>
        <w:t xml:space="preserve">Триггеры такого типа построены на двух логических элементах: 2 ИЛИ-НЕ - триггер с прямыми входами (рис. 2.37, а), 2 </w:t>
      </w:r>
      <w:proofErr w:type="gramStart"/>
      <w:r w:rsidRPr="00D5469D">
        <w:rPr>
          <w:lang w:val="ru-RU"/>
        </w:rPr>
        <w:t>И-НЕ</w:t>
      </w:r>
      <w:proofErr w:type="gramEnd"/>
      <w:r w:rsidRPr="00D5469D">
        <w:rPr>
          <w:lang w:val="ru-RU"/>
        </w:rPr>
        <w:t xml:space="preserve"> - триггер с инверсными входами (рис. 2.37, б).</w:t>
      </w:r>
    </w:p>
    <w:p w:rsidR="00D5469D" w:rsidRPr="00D5469D" w:rsidRDefault="00D5469D" w:rsidP="00EC2F9E">
      <w:pPr>
        <w:ind w:left="0"/>
        <w:rPr>
          <w:lang w:val="ru-RU"/>
        </w:rPr>
      </w:pPr>
      <w:r w:rsidRPr="00D5469D">
        <w:rPr>
          <w:lang w:val="ru-RU"/>
        </w:rPr>
        <w:drawing>
          <wp:inline distT="0" distB="0" distL="0" distR="0" wp14:anchorId="3FE1632E" wp14:editId="2D554309">
            <wp:extent cx="5419397" cy="2095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928" cy="21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B0" w:rsidRPr="00D5469D" w:rsidRDefault="00F910BE" w:rsidP="00EC2F9E">
      <w:pPr>
        <w:ind w:left="0"/>
        <w:rPr>
          <w:lang w:val="ru-RU"/>
        </w:rPr>
      </w:pPr>
      <w:r w:rsidRPr="00F910BE">
        <w:rPr>
          <w:lang w:val="ru-RU"/>
        </w:rPr>
        <w:lastRenderedPageBreak/>
        <w:drawing>
          <wp:inline distT="0" distB="0" distL="0" distR="0" wp14:anchorId="6EED26D4" wp14:editId="27561CED">
            <wp:extent cx="3781425" cy="245985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5351" cy="24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B0" w:rsidRPr="00C905A4" w:rsidRDefault="006F0BB0" w:rsidP="00EC2F9E">
      <w:pPr>
        <w:ind w:left="0"/>
        <w:rPr>
          <w:lang w:val="ru-RU"/>
        </w:rPr>
      </w:pPr>
    </w:p>
    <w:p w:rsidR="006F0BB0" w:rsidRDefault="006F0BB0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Default="00F910BE" w:rsidP="00EC2F9E">
      <w:pPr>
        <w:ind w:left="0"/>
        <w:rPr>
          <w:lang w:val="ru-RU"/>
        </w:rPr>
      </w:pPr>
    </w:p>
    <w:p w:rsidR="00F910BE" w:rsidRPr="00C905A4" w:rsidRDefault="00F910BE" w:rsidP="00EC2F9E">
      <w:pPr>
        <w:ind w:left="0"/>
        <w:rPr>
          <w:lang w:val="ru-RU"/>
        </w:rPr>
      </w:pPr>
    </w:p>
    <w:p w:rsidR="00413BA6" w:rsidRPr="00C905A4" w:rsidRDefault="00413BA6" w:rsidP="00EC2F9E">
      <w:pPr>
        <w:ind w:left="0"/>
        <w:rPr>
          <w:lang w:val="ru-RU"/>
        </w:rPr>
      </w:pPr>
    </w:p>
    <w:p w:rsidR="006F0BB0" w:rsidRPr="00C905A4" w:rsidRDefault="006F0BB0" w:rsidP="00EC2F9E">
      <w:pPr>
        <w:ind w:left="0"/>
        <w:rPr>
          <w:lang w:val="ru-RU"/>
        </w:rPr>
      </w:pPr>
    </w:p>
    <w:p w:rsidR="006F0BB0" w:rsidRDefault="006F0BB0" w:rsidP="00EC2F9E">
      <w:pPr>
        <w:ind w:left="0"/>
        <w:rPr>
          <w:b/>
        </w:rPr>
      </w:pPr>
      <w:r w:rsidRPr="006F0BB0">
        <w:rPr>
          <w:b/>
        </w:rPr>
        <w:lastRenderedPageBreak/>
        <w:t>ИССЛЕДОВАНИЕ РАБОТЫ JK-ТРИГГЕРА</w:t>
      </w:r>
    </w:p>
    <w:p w:rsidR="006F0BB0" w:rsidRP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t>КОНТРОЛЬНЫЕ ВОПРОСЫ</w:t>
      </w:r>
    </w:p>
    <w:p w:rsid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t>Что такое триггер?</w:t>
      </w:r>
    </w:p>
    <w:p w:rsidR="00B0136B" w:rsidRPr="00B0136B" w:rsidRDefault="00B0136B" w:rsidP="00B0136B">
      <w:pPr>
        <w:ind w:left="0"/>
        <w:rPr>
          <w:lang w:val="ru-RU"/>
        </w:rPr>
      </w:pPr>
      <w:r>
        <w:t>JK</w:t>
      </w:r>
      <w:r w:rsidRPr="00B0136B">
        <w:rPr>
          <w:lang w:val="ru-RU"/>
        </w:rPr>
        <w:t xml:space="preserve">-триггер имеет два информационных входа </w:t>
      </w:r>
      <w:r w:rsidRPr="00B0136B">
        <w:t>J</w:t>
      </w:r>
      <w:r w:rsidRPr="00B0136B">
        <w:rPr>
          <w:lang w:val="ru-RU"/>
        </w:rPr>
        <w:t xml:space="preserve"> и К, предназначенные для установки его выхода в логическое состояние 1 или 0. В интегральной схемотехнике </w:t>
      </w:r>
      <w:r w:rsidRPr="00B0136B">
        <w:t>JK</w:t>
      </w:r>
      <w:r w:rsidRPr="00B0136B">
        <w:rPr>
          <w:lang w:val="ru-RU"/>
        </w:rPr>
        <w:t xml:space="preserve">-триггеры обычно выполняются синхронными, поэтому сигналы на информационных входах влияют на состояние </w:t>
      </w:r>
      <w:r w:rsidRPr="00B0136B">
        <w:t>JK</w:t>
      </w:r>
      <w:r w:rsidRPr="00B0136B">
        <w:rPr>
          <w:lang w:val="ru-RU"/>
        </w:rPr>
        <w:t>- триггера только при поступлении тактового сигнала на его вход синхронизации</w:t>
      </w:r>
      <w:r>
        <w:rPr>
          <w:lang w:val="ru-RU"/>
        </w:rPr>
        <w:t xml:space="preserve"> </w:t>
      </w:r>
      <w:r w:rsidRPr="00B0136B">
        <w:rPr>
          <w:lang w:val="ru-RU"/>
        </w:rPr>
        <w:t>С.</w:t>
      </w:r>
    </w:p>
    <w:p w:rsidR="006F0BB0" w:rsidRDefault="00B0136B" w:rsidP="00B0136B">
      <w:pPr>
        <w:ind w:left="0"/>
        <w:rPr>
          <w:lang w:val="ru-RU"/>
        </w:rPr>
      </w:pPr>
      <w:r w:rsidRPr="00B0136B">
        <w:rPr>
          <w:lang w:val="ru-RU"/>
        </w:rPr>
        <w:t>На рис. 8.1 приведен один из вариантов построения синхронного</w:t>
      </w:r>
      <w:r>
        <w:rPr>
          <w:lang w:val="ru-RU"/>
        </w:rPr>
        <w:t xml:space="preserve"> </w:t>
      </w:r>
      <w:r w:rsidRPr="00B0136B">
        <w:rPr>
          <w:lang w:val="ru-RU"/>
        </w:rPr>
        <w:t xml:space="preserve">двухступенчатого </w:t>
      </w:r>
      <w:r w:rsidRPr="00B0136B">
        <w:t>JK</w:t>
      </w:r>
      <w:r w:rsidRPr="00B0136B">
        <w:rPr>
          <w:lang w:val="ru-RU"/>
        </w:rPr>
        <w:t>-триггера.</w:t>
      </w:r>
    </w:p>
    <w:p w:rsidR="00B0136B" w:rsidRDefault="00B0136B" w:rsidP="00B0136B">
      <w:pPr>
        <w:ind w:left="0"/>
        <w:rPr>
          <w:lang w:val="ru-RU"/>
        </w:rPr>
      </w:pPr>
      <w:r w:rsidRPr="00B0136B">
        <w:rPr>
          <w:lang w:val="ru-RU"/>
        </w:rPr>
        <w:drawing>
          <wp:inline distT="0" distB="0" distL="0" distR="0" wp14:anchorId="2D49E33A" wp14:editId="3442C516">
            <wp:extent cx="3787468" cy="278154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B" w:rsidRDefault="00B0136B" w:rsidP="00B0136B">
      <w:pPr>
        <w:ind w:left="0"/>
        <w:rPr>
          <w:lang w:val="ru-RU"/>
        </w:rPr>
      </w:pPr>
      <w:r w:rsidRPr="00B0136B">
        <w:rPr>
          <w:lang w:val="ru-RU"/>
        </w:rPr>
        <w:t xml:space="preserve">Схема состоит из основного </w:t>
      </w:r>
      <w:r w:rsidRPr="00B0136B">
        <w:t>RS</w:t>
      </w:r>
      <w:r w:rsidRPr="00B0136B">
        <w:rPr>
          <w:lang w:val="ru-RU"/>
        </w:rPr>
        <w:t>-триггера на логических элементах</w:t>
      </w:r>
      <w:r>
        <w:rPr>
          <w:lang w:val="ru-RU"/>
        </w:rPr>
        <w:t xml:space="preserve"> </w:t>
      </w:r>
      <w:r w:rsidRPr="00B0136B">
        <w:t>D</w:t>
      </w:r>
      <w:r w:rsidRPr="00B0136B">
        <w:rPr>
          <w:lang w:val="ru-RU"/>
        </w:rPr>
        <w:t xml:space="preserve">3, </w:t>
      </w:r>
      <w:r w:rsidRPr="00B0136B">
        <w:t>D</w:t>
      </w:r>
      <w:r w:rsidRPr="00B0136B">
        <w:rPr>
          <w:lang w:val="ru-RU"/>
        </w:rPr>
        <w:t xml:space="preserve">4 и дополнительного - на логических элементах </w:t>
      </w:r>
      <w:r w:rsidRPr="00B0136B">
        <w:t>D</w:t>
      </w:r>
      <w:r w:rsidRPr="00B0136B">
        <w:rPr>
          <w:lang w:val="ru-RU"/>
        </w:rPr>
        <w:t xml:space="preserve">7, </w:t>
      </w:r>
      <w:r w:rsidRPr="00B0136B">
        <w:t>D</w:t>
      </w:r>
      <w:r w:rsidRPr="00B0136B">
        <w:rPr>
          <w:lang w:val="ru-RU"/>
        </w:rPr>
        <w:t>8. Логические</w:t>
      </w:r>
      <w:r>
        <w:rPr>
          <w:lang w:val="ru-RU"/>
        </w:rPr>
        <w:t xml:space="preserve"> </w:t>
      </w:r>
      <w:r w:rsidRPr="00B0136B">
        <w:rPr>
          <w:lang w:val="ru-RU"/>
        </w:rPr>
        <w:t xml:space="preserve">элементы </w:t>
      </w:r>
      <w:r w:rsidRPr="00B0136B">
        <w:t>D</w:t>
      </w:r>
      <w:r w:rsidRPr="00B0136B">
        <w:rPr>
          <w:lang w:val="ru-RU"/>
        </w:rPr>
        <w:t xml:space="preserve">1 и </w:t>
      </w:r>
      <w:r w:rsidRPr="00B0136B">
        <w:t>D</w:t>
      </w:r>
      <w:r w:rsidRPr="00B0136B">
        <w:rPr>
          <w:lang w:val="ru-RU"/>
        </w:rPr>
        <w:t>2 обеспечивают синхронизацию основного триггера, а</w:t>
      </w:r>
      <w:r>
        <w:rPr>
          <w:lang w:val="ru-RU"/>
        </w:rPr>
        <w:t xml:space="preserve"> </w:t>
      </w:r>
      <w:r w:rsidRPr="00B0136B">
        <w:rPr>
          <w:lang w:val="ru-RU"/>
        </w:rPr>
        <w:t xml:space="preserve">элементы </w:t>
      </w:r>
      <w:r w:rsidRPr="00B0136B">
        <w:t>D</w:t>
      </w:r>
      <w:r w:rsidRPr="00B0136B">
        <w:rPr>
          <w:lang w:val="ru-RU"/>
        </w:rPr>
        <w:t xml:space="preserve">5 и </w:t>
      </w:r>
      <w:r w:rsidRPr="00B0136B">
        <w:t>D</w:t>
      </w:r>
      <w:r w:rsidRPr="00B0136B">
        <w:rPr>
          <w:lang w:val="ru-RU"/>
        </w:rPr>
        <w:t>6 - синхронизацию дополнительного триггера. Основной</w:t>
      </w:r>
      <w:r>
        <w:rPr>
          <w:lang w:val="ru-RU"/>
        </w:rPr>
        <w:t xml:space="preserve"> </w:t>
      </w:r>
      <w:r w:rsidRPr="00B0136B">
        <w:rPr>
          <w:lang w:val="ru-RU"/>
        </w:rPr>
        <w:t>триггер тактируется потенциалом логической 1, поступающим на вход С.</w:t>
      </w:r>
      <w:r>
        <w:rPr>
          <w:lang w:val="ru-RU"/>
        </w:rPr>
        <w:t xml:space="preserve"> </w:t>
      </w:r>
      <w:r w:rsidRPr="00B0136B">
        <w:rPr>
          <w:lang w:val="ru-RU"/>
        </w:rPr>
        <w:t xml:space="preserve">Логический элемент </w:t>
      </w:r>
      <w:r w:rsidRPr="00B0136B">
        <w:t>D</w:t>
      </w:r>
      <w:r w:rsidRPr="00B0136B">
        <w:rPr>
          <w:lang w:val="ru-RU"/>
        </w:rPr>
        <w:t>9 инвертирует тактовый сигнал, поэтому дополнительный</w:t>
      </w:r>
      <w:r>
        <w:rPr>
          <w:lang w:val="ru-RU"/>
        </w:rPr>
        <w:t xml:space="preserve"> </w:t>
      </w:r>
      <w:r w:rsidRPr="00B0136B">
        <w:rPr>
          <w:lang w:val="ru-RU"/>
        </w:rPr>
        <w:t>триггер тактируется потенциалом логического 0.</w:t>
      </w:r>
      <w:r>
        <w:rPr>
          <w:lang w:val="ru-RU"/>
        </w:rPr>
        <w:t xml:space="preserve"> </w:t>
      </w:r>
    </w:p>
    <w:p w:rsidR="00B0136B" w:rsidRPr="00B0136B" w:rsidRDefault="00B0136B" w:rsidP="00B0136B">
      <w:pPr>
        <w:ind w:left="0"/>
        <w:rPr>
          <w:lang w:val="ru-RU"/>
        </w:rPr>
      </w:pPr>
      <w:r>
        <w:rPr>
          <w:lang w:val="ru-RU"/>
        </w:rPr>
        <w:t>Рассмотрим работу</w:t>
      </w:r>
      <w:r w:rsidRPr="00B0136B">
        <w:rPr>
          <w:lang w:val="ru-RU"/>
        </w:rPr>
        <w:t xml:space="preserve"> триггера при разных комбинациях входного сигнала.</w:t>
      </w:r>
      <w:r>
        <w:rPr>
          <w:lang w:val="ru-RU"/>
        </w:rPr>
        <w:t xml:space="preserve"> </w:t>
      </w:r>
      <w:r w:rsidRPr="00B0136B">
        <w:rPr>
          <w:lang w:val="ru-RU"/>
        </w:rPr>
        <w:t>Пусть в исходном положении триггер находится в нулевом состоянии (</w:t>
      </w:r>
      <w:r w:rsidR="00350F22">
        <w:t>Q</w:t>
      </w:r>
      <w:r w:rsidRPr="00B0136B">
        <w:rPr>
          <w:lang w:val="ru-RU"/>
        </w:rPr>
        <w:t xml:space="preserve">=0). Тогда на одном из входов элементов </w:t>
      </w:r>
      <w:r w:rsidRPr="00B0136B">
        <w:t>D</w:t>
      </w:r>
      <w:r w:rsidRPr="00B0136B">
        <w:rPr>
          <w:lang w:val="ru-RU"/>
        </w:rPr>
        <w:t xml:space="preserve">1 и </w:t>
      </w:r>
      <w:r w:rsidRPr="00B0136B">
        <w:t>D</w:t>
      </w:r>
      <w:r>
        <w:rPr>
          <w:lang w:val="ru-RU"/>
        </w:rPr>
        <w:t xml:space="preserve">2 будут, соответственно, </w:t>
      </w:r>
      <w:r w:rsidRPr="00B0136B">
        <w:rPr>
          <w:lang w:val="ru-RU"/>
        </w:rPr>
        <w:t>логическая 1 (</w:t>
      </w:r>
      <w:r w:rsidR="00350F22" w:rsidRPr="00350F22">
        <w:rPr>
          <w:lang w:val="ru-RU"/>
        </w:rPr>
        <w:t>/</w:t>
      </w:r>
      <w:r w:rsidR="00350F22">
        <w:t>Q</w:t>
      </w:r>
      <w:r w:rsidRPr="00B0136B">
        <w:rPr>
          <w:lang w:val="ru-RU"/>
        </w:rPr>
        <w:t xml:space="preserve"> = </w:t>
      </w:r>
      <w:proofErr w:type="gramStart"/>
      <w:r w:rsidRPr="00B0136B">
        <w:rPr>
          <w:lang w:val="ru-RU"/>
        </w:rPr>
        <w:t>1 )</w:t>
      </w:r>
      <w:proofErr w:type="gramEnd"/>
      <w:r w:rsidRPr="00B0136B">
        <w:rPr>
          <w:lang w:val="ru-RU"/>
        </w:rPr>
        <w:t xml:space="preserve"> и логический </w:t>
      </w:r>
      <w:r w:rsidR="00350F22" w:rsidRPr="00350F22">
        <w:rPr>
          <w:lang w:val="ru-RU"/>
        </w:rPr>
        <w:t>0</w:t>
      </w:r>
      <w:r w:rsidRPr="00B0136B">
        <w:rPr>
          <w:lang w:val="ru-RU"/>
        </w:rPr>
        <w:t xml:space="preserve"> </w:t>
      </w:r>
      <w:r w:rsidRPr="00350F22">
        <w:rPr>
          <w:iCs/>
          <w:lang w:val="ru-RU"/>
        </w:rPr>
        <w:t>(</w:t>
      </w:r>
      <w:r w:rsidRPr="00350F22">
        <w:rPr>
          <w:iCs/>
        </w:rPr>
        <w:t>Q</w:t>
      </w:r>
      <w:r w:rsidRPr="00350F22">
        <w:rPr>
          <w:iCs/>
          <w:lang w:val="ru-RU"/>
        </w:rPr>
        <w:t>=0</w:t>
      </w:r>
      <w:r w:rsidRPr="00B0136B">
        <w:rPr>
          <w:i/>
          <w:iCs/>
          <w:lang w:val="ru-RU"/>
        </w:rPr>
        <w:t xml:space="preserve">). </w:t>
      </w:r>
      <w:r w:rsidRPr="00B0136B">
        <w:rPr>
          <w:lang w:val="ru-RU"/>
        </w:rPr>
        <w:t>При отсутствии входного</w:t>
      </w:r>
      <w:r>
        <w:rPr>
          <w:lang w:val="ru-RU"/>
        </w:rPr>
        <w:t xml:space="preserve"> </w:t>
      </w:r>
      <w:r w:rsidRPr="00B0136B">
        <w:rPr>
          <w:lang w:val="ru-RU"/>
        </w:rPr>
        <w:t>тактового импульса, т.е. при</w:t>
      </w:r>
      <w:r w:rsidR="00350F22">
        <w:rPr>
          <w:lang w:val="ru-RU"/>
        </w:rPr>
        <w:t xml:space="preserve"> </w:t>
      </w:r>
      <w:r w:rsidRPr="00B0136B">
        <w:rPr>
          <w:lang w:val="ru-RU"/>
        </w:rPr>
        <w:lastRenderedPageBreak/>
        <w:t xml:space="preserve">С=0, элементы </w:t>
      </w:r>
      <w:r w:rsidRPr="00B0136B">
        <w:t>D</w:t>
      </w:r>
      <w:r w:rsidRPr="00B0136B">
        <w:rPr>
          <w:lang w:val="ru-RU"/>
        </w:rPr>
        <w:t xml:space="preserve">1 и </w:t>
      </w:r>
      <w:r w:rsidRPr="00B0136B">
        <w:t>D</w:t>
      </w:r>
      <w:r w:rsidRPr="00B0136B">
        <w:rPr>
          <w:lang w:val="ru-RU"/>
        </w:rPr>
        <w:t>2 закрыты независимо</w:t>
      </w:r>
      <w:r>
        <w:rPr>
          <w:lang w:val="ru-RU"/>
        </w:rPr>
        <w:t xml:space="preserve"> </w:t>
      </w:r>
      <w:r w:rsidRPr="00B0136B">
        <w:rPr>
          <w:lang w:val="ru-RU"/>
        </w:rPr>
        <w:t>от того, какие сигналы будут на остальных их входах.</w:t>
      </w:r>
    </w:p>
    <w:p w:rsidR="00B0136B" w:rsidRPr="00B0136B" w:rsidRDefault="00B0136B" w:rsidP="00B0136B">
      <w:pPr>
        <w:ind w:left="0"/>
        <w:rPr>
          <w:lang w:val="ru-RU"/>
        </w:rPr>
      </w:pPr>
      <w:r w:rsidRPr="00B0136B">
        <w:rPr>
          <w:lang w:val="ru-RU"/>
        </w:rPr>
        <w:t xml:space="preserve">Пусть на вход </w:t>
      </w:r>
      <w:r w:rsidRPr="00B0136B">
        <w:t>J</w:t>
      </w:r>
      <w:r w:rsidRPr="00B0136B">
        <w:rPr>
          <w:lang w:val="ru-RU"/>
        </w:rPr>
        <w:t xml:space="preserve"> подан сигнал логической </w:t>
      </w:r>
      <w:r w:rsidRPr="00B0136B">
        <w:t>I</w:t>
      </w:r>
      <w:r w:rsidRPr="00B0136B">
        <w:rPr>
          <w:lang w:val="ru-RU"/>
        </w:rPr>
        <w:t xml:space="preserve"> (</w:t>
      </w:r>
      <w:r w:rsidRPr="00B0136B">
        <w:t>J</w:t>
      </w:r>
      <w:r w:rsidRPr="00B0136B">
        <w:rPr>
          <w:lang w:val="ru-RU"/>
        </w:rPr>
        <w:t>=</w:t>
      </w:r>
      <w:r w:rsidRPr="00B0136B">
        <w:t>l</w:t>
      </w:r>
      <w:r w:rsidRPr="00B0136B">
        <w:rPr>
          <w:lang w:val="ru-RU"/>
        </w:rPr>
        <w:t xml:space="preserve">). а на входе </w:t>
      </w:r>
      <w:proofErr w:type="gramStart"/>
      <w:r w:rsidRPr="00B0136B">
        <w:rPr>
          <w:lang w:val="ru-RU"/>
        </w:rPr>
        <w:t>К</w:t>
      </w:r>
      <w:proofErr w:type="gramEnd"/>
      <w:r w:rsidRPr="00B0136B">
        <w:rPr>
          <w:lang w:val="ru-RU"/>
        </w:rPr>
        <w:t xml:space="preserve"> присутствует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логический </w:t>
      </w:r>
      <w:r w:rsidR="00350F22" w:rsidRPr="00350F22">
        <w:rPr>
          <w:lang w:val="ru-RU"/>
        </w:rPr>
        <w:t>0</w:t>
      </w:r>
      <w:r w:rsidRPr="00B0136B">
        <w:rPr>
          <w:lang w:val="ru-RU"/>
        </w:rPr>
        <w:t xml:space="preserve"> (К=0). Тогда с приходом импульса синхронизации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С=1 элемент </w:t>
      </w:r>
      <w:r w:rsidRPr="00B0136B">
        <w:t>D</w:t>
      </w:r>
      <w:r w:rsidRPr="00B0136B">
        <w:rPr>
          <w:lang w:val="ru-RU"/>
        </w:rPr>
        <w:t xml:space="preserve">1 откроется, а элемент </w:t>
      </w:r>
      <w:r w:rsidRPr="00B0136B">
        <w:t>D</w:t>
      </w:r>
      <w:r w:rsidRPr="00B0136B">
        <w:rPr>
          <w:lang w:val="ru-RU"/>
        </w:rPr>
        <w:t>2 останется закрытым. Одновременно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с этим закроются оба элемента </w:t>
      </w:r>
      <w:r w:rsidRPr="00B0136B">
        <w:t>D</w:t>
      </w:r>
      <w:r w:rsidRPr="00B0136B">
        <w:rPr>
          <w:lang w:val="ru-RU"/>
        </w:rPr>
        <w:t xml:space="preserve">5 и </w:t>
      </w:r>
      <w:r w:rsidRPr="00B0136B">
        <w:t>D</w:t>
      </w:r>
      <w:r w:rsidRPr="00B0136B">
        <w:rPr>
          <w:lang w:val="ru-RU"/>
        </w:rPr>
        <w:t>6 сигналом логического 0</w:t>
      </w:r>
      <w:r w:rsidR="00350F22" w:rsidRPr="00350F22">
        <w:rPr>
          <w:lang w:val="ru-RU"/>
        </w:rPr>
        <w:t xml:space="preserve">, </w:t>
      </w:r>
      <w:r w:rsidRPr="00B0136B">
        <w:rPr>
          <w:lang w:val="ru-RU"/>
        </w:rPr>
        <w:t xml:space="preserve">снимаемым с выхода инвертора </w:t>
      </w:r>
      <w:r w:rsidRPr="00B0136B">
        <w:t>D</w:t>
      </w:r>
      <w:r w:rsidRPr="00B0136B">
        <w:rPr>
          <w:lang w:val="ru-RU"/>
        </w:rPr>
        <w:t>9. Сигнал логического нуля с выхода открытого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элемента </w:t>
      </w:r>
      <w:r w:rsidRPr="00B0136B">
        <w:t>D</w:t>
      </w:r>
      <w:r w:rsidRPr="00B0136B">
        <w:rPr>
          <w:lang w:val="ru-RU"/>
        </w:rPr>
        <w:t>1 установит основной триггер в состояние 1. Тогда на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одном из входов элемента </w:t>
      </w:r>
      <w:r w:rsidRPr="00B0136B">
        <w:t>D</w:t>
      </w:r>
      <w:r w:rsidRPr="00B0136B">
        <w:rPr>
          <w:lang w:val="ru-RU"/>
        </w:rPr>
        <w:t>5 будет сигнал логической 1, а на входе элемента</w:t>
      </w:r>
      <w:r w:rsidR="00350F22" w:rsidRPr="00350F22">
        <w:rPr>
          <w:lang w:val="ru-RU"/>
        </w:rPr>
        <w:t xml:space="preserve"> </w:t>
      </w:r>
      <w:r w:rsidRPr="00B0136B">
        <w:t>D</w:t>
      </w:r>
      <w:r w:rsidRPr="00B0136B">
        <w:rPr>
          <w:lang w:val="ru-RU"/>
        </w:rPr>
        <w:t>6 - сигнал логического 0. Эти сигналы никак не повлияют на состояние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>дополнительного триггера, так как во время действия импульса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синхронизации С = 1 элементы </w:t>
      </w:r>
      <w:r w:rsidRPr="00B0136B">
        <w:t>D</w:t>
      </w:r>
      <w:r w:rsidRPr="00B0136B">
        <w:rPr>
          <w:lang w:val="ru-RU"/>
        </w:rPr>
        <w:t xml:space="preserve">5 и </w:t>
      </w:r>
      <w:r w:rsidRPr="00B0136B">
        <w:t>D</w:t>
      </w:r>
      <w:r w:rsidRPr="00B0136B">
        <w:rPr>
          <w:lang w:val="ru-RU"/>
        </w:rPr>
        <w:t>6 закрыты нулевым потенциалом с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выхода инвертора </w:t>
      </w:r>
      <w:r w:rsidRPr="00B0136B">
        <w:t>D</w:t>
      </w:r>
      <w:r w:rsidRPr="00B0136B">
        <w:rPr>
          <w:lang w:val="ru-RU"/>
        </w:rPr>
        <w:t>9. Г1о окончании импульса синхронизации элементы</w:t>
      </w:r>
      <w:r w:rsidR="00350F22" w:rsidRPr="00350F22">
        <w:rPr>
          <w:lang w:val="ru-RU"/>
        </w:rPr>
        <w:t xml:space="preserve"> </w:t>
      </w:r>
      <w:r w:rsidRPr="00B0136B">
        <w:t>D</w:t>
      </w:r>
      <w:r w:rsidRPr="00B0136B">
        <w:rPr>
          <w:lang w:val="ru-RU"/>
        </w:rPr>
        <w:t xml:space="preserve">1 и </w:t>
      </w:r>
      <w:r w:rsidRPr="00B0136B">
        <w:t>D</w:t>
      </w:r>
      <w:r w:rsidRPr="00B0136B">
        <w:rPr>
          <w:lang w:val="ru-RU"/>
        </w:rPr>
        <w:t xml:space="preserve">2 закроются, а на выходе элемента </w:t>
      </w:r>
      <w:r w:rsidRPr="00B0136B">
        <w:t>D</w:t>
      </w:r>
      <w:r w:rsidRPr="00B0136B">
        <w:rPr>
          <w:lang w:val="ru-RU"/>
        </w:rPr>
        <w:t>9 и, следовательно, входах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элементов </w:t>
      </w:r>
      <w:r w:rsidRPr="00B0136B">
        <w:t>D</w:t>
      </w:r>
      <w:r w:rsidRPr="00B0136B">
        <w:rPr>
          <w:lang w:val="ru-RU"/>
        </w:rPr>
        <w:t xml:space="preserve">5 и </w:t>
      </w:r>
      <w:r w:rsidRPr="00B0136B">
        <w:t>D</w:t>
      </w:r>
      <w:r w:rsidRPr="00B0136B">
        <w:rPr>
          <w:lang w:val="ru-RU"/>
        </w:rPr>
        <w:t>6 появится логическая 1. Так как основной триггер находится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 xml:space="preserve">в состоянии 1, то откроется элемент </w:t>
      </w:r>
      <w:r w:rsidRPr="00B0136B">
        <w:t>D</w:t>
      </w:r>
      <w:r w:rsidRPr="00B0136B">
        <w:rPr>
          <w:lang w:val="ru-RU"/>
        </w:rPr>
        <w:t>5 и установит дополнительный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>триггер в состояние 1 (</w:t>
      </w:r>
      <w:r w:rsidR="00350F22">
        <w:t>Q</w:t>
      </w:r>
      <w:r w:rsidRPr="00B0136B">
        <w:rPr>
          <w:lang w:val="ru-RU"/>
        </w:rPr>
        <w:t>=1).</w:t>
      </w:r>
    </w:p>
    <w:p w:rsidR="00B0136B" w:rsidRPr="00B0136B" w:rsidRDefault="00B0136B" w:rsidP="00B0136B">
      <w:pPr>
        <w:ind w:left="0"/>
        <w:rPr>
          <w:lang w:val="ru-RU"/>
        </w:rPr>
      </w:pPr>
      <w:r w:rsidRPr="00B0136B">
        <w:rPr>
          <w:lang w:val="ru-RU"/>
        </w:rPr>
        <w:t xml:space="preserve">Аналогично можно показать, что при </w:t>
      </w:r>
      <w:r w:rsidRPr="00B0136B">
        <w:t>J</w:t>
      </w:r>
      <w:r w:rsidR="00350F22">
        <w:rPr>
          <w:lang w:val="ru-RU"/>
        </w:rPr>
        <w:t xml:space="preserve">=0 и </w:t>
      </w:r>
      <w:proofErr w:type="gramStart"/>
      <w:r w:rsidR="00350F22">
        <w:rPr>
          <w:lang w:val="ru-RU"/>
        </w:rPr>
        <w:t>К</w:t>
      </w:r>
      <w:proofErr w:type="gramEnd"/>
      <w:r w:rsidR="00350F22">
        <w:rPr>
          <w:lang w:val="ru-RU"/>
        </w:rPr>
        <w:t>=</w:t>
      </w:r>
      <w:r w:rsidRPr="00B0136B">
        <w:rPr>
          <w:lang w:val="ru-RU"/>
        </w:rPr>
        <w:t>1 с приходом импульса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>синхронизации, триггер установится в состояние логического нуля:</w:t>
      </w:r>
      <w:r w:rsidR="00350F22" w:rsidRPr="00350F22">
        <w:rPr>
          <w:lang w:val="ru-RU"/>
        </w:rPr>
        <w:t xml:space="preserve"> </w:t>
      </w:r>
      <w:r w:rsidR="00350F22">
        <w:t>Q</w:t>
      </w:r>
      <w:r w:rsidRPr="00B0136B">
        <w:rPr>
          <w:lang w:val="ru-RU"/>
        </w:rPr>
        <w:t>=0. Таким образом, в триггере данного типа изменение выходного сигнала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>происходит только в моменты, когда потенциал на входе синхронизации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>С переходит из 1 в 0. Поэтому говорят, что эти триггеры тактируются срезом</w:t>
      </w:r>
      <w:r w:rsidR="00350F22" w:rsidRPr="00350F22">
        <w:rPr>
          <w:lang w:val="ru-RU"/>
        </w:rPr>
        <w:t xml:space="preserve"> </w:t>
      </w:r>
      <w:r w:rsidRPr="00B0136B">
        <w:rPr>
          <w:lang w:val="ru-RU"/>
        </w:rPr>
        <w:t>тактового импульса в отличие от триггеров, тактируемых потенциалом.</w:t>
      </w:r>
    </w:p>
    <w:p w:rsidR="00B0136B" w:rsidRDefault="00B0136B" w:rsidP="00B0136B">
      <w:pPr>
        <w:ind w:left="0"/>
        <w:rPr>
          <w:lang w:val="ru-RU"/>
        </w:rPr>
      </w:pPr>
      <w:r w:rsidRPr="00B0136B">
        <w:rPr>
          <w:lang w:val="ru-RU"/>
        </w:rPr>
        <w:t xml:space="preserve">Временная диаграмма работы </w:t>
      </w:r>
      <w:r w:rsidRPr="00B0136B">
        <w:t>JK</w:t>
      </w:r>
      <w:r w:rsidRPr="00B0136B">
        <w:rPr>
          <w:lang w:val="ru-RU"/>
        </w:rPr>
        <w:t>-триггера показана на рис. 8.2.</w:t>
      </w:r>
    </w:p>
    <w:p w:rsidR="00350F22" w:rsidRDefault="00350F22" w:rsidP="00B0136B">
      <w:pPr>
        <w:ind w:left="0"/>
        <w:rPr>
          <w:lang w:val="ru-RU"/>
        </w:rPr>
      </w:pPr>
      <w:r w:rsidRPr="00350F22">
        <w:rPr>
          <w:lang w:val="ru-RU"/>
        </w:rPr>
        <w:drawing>
          <wp:inline distT="0" distB="0" distL="0" distR="0" wp14:anchorId="2C610E72" wp14:editId="72FBE1D5">
            <wp:extent cx="5464013" cy="2095682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22" w:rsidRDefault="00350F22" w:rsidP="00B0136B">
      <w:pPr>
        <w:ind w:left="0"/>
        <w:rPr>
          <w:lang w:val="ru-RU"/>
        </w:rPr>
      </w:pPr>
      <w:r w:rsidRPr="00350F22">
        <w:rPr>
          <w:lang w:val="ru-RU"/>
        </w:rPr>
        <w:t xml:space="preserve">Функционирование </w:t>
      </w:r>
      <w:r w:rsidRPr="00350F22">
        <w:t>JK</w:t>
      </w:r>
      <w:r w:rsidRPr="00350F22">
        <w:rPr>
          <w:lang w:val="ru-RU"/>
        </w:rPr>
        <w:t>-триггера определяется уравнением:</w:t>
      </w:r>
    </w:p>
    <w:p w:rsidR="00350F22" w:rsidRDefault="00350F22" w:rsidP="00B0136B">
      <w:pPr>
        <w:ind w:left="0"/>
        <w:rPr>
          <w:lang w:val="ru-RU"/>
        </w:rPr>
      </w:pPr>
      <w:r w:rsidRPr="00350F22">
        <w:rPr>
          <w:lang w:val="ru-RU"/>
        </w:rPr>
        <w:drawing>
          <wp:inline distT="0" distB="0" distL="0" distR="0" wp14:anchorId="0F028C5C" wp14:editId="312A1E4C">
            <wp:extent cx="1882303" cy="358171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0A" w:rsidRDefault="0037650A" w:rsidP="0037650A">
      <w:pPr>
        <w:ind w:left="0"/>
        <w:rPr>
          <w:lang w:val="ru-RU"/>
        </w:rPr>
      </w:pPr>
      <w:r w:rsidRPr="0037650A">
        <w:rPr>
          <w:lang w:val="ru-RU"/>
        </w:rPr>
        <w:lastRenderedPageBreak/>
        <w:t xml:space="preserve">Работа </w:t>
      </w:r>
      <w:r w:rsidRPr="0037650A">
        <w:t>JK</w:t>
      </w:r>
      <w:r w:rsidRPr="0037650A">
        <w:rPr>
          <w:lang w:val="ru-RU"/>
        </w:rPr>
        <w:t>-триггеров описывается таблицей истинности (табл. 8.1) и</w:t>
      </w:r>
      <w:r>
        <w:t xml:space="preserve"> </w:t>
      </w:r>
      <w:r w:rsidRPr="0037650A">
        <w:rPr>
          <w:lang w:val="ru-RU"/>
        </w:rPr>
        <w:t>таблицей переходов (табл. 8.2). Произвольное состояние сигнала помечено в табл. 8.2 символом х.</w:t>
      </w:r>
    </w:p>
    <w:p w:rsidR="0037650A" w:rsidRDefault="0037650A" w:rsidP="0037650A">
      <w:pPr>
        <w:ind w:left="0"/>
        <w:rPr>
          <w:lang w:val="ru-RU"/>
        </w:rPr>
      </w:pPr>
      <w:r w:rsidRPr="0037650A">
        <w:rPr>
          <w:lang w:val="ru-RU"/>
        </w:rPr>
        <w:drawing>
          <wp:inline distT="0" distB="0" distL="0" distR="0" wp14:anchorId="0A0D7BE4" wp14:editId="0EA86D4D">
            <wp:extent cx="3398815" cy="23700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0A" w:rsidRDefault="0037650A" w:rsidP="0037650A">
      <w:pPr>
        <w:ind w:left="0"/>
        <w:rPr>
          <w:noProof/>
          <w:lang w:val="ru-RU"/>
        </w:rPr>
      </w:pPr>
      <w:r w:rsidRPr="0037650A">
        <w:rPr>
          <w:lang w:val="ru-RU"/>
        </w:rPr>
        <w:t xml:space="preserve">В отличие от </w:t>
      </w:r>
      <w:r w:rsidRPr="0037650A">
        <w:t>RS</w:t>
      </w:r>
      <w:r w:rsidRPr="0037650A">
        <w:rPr>
          <w:lang w:val="ru-RU"/>
        </w:rPr>
        <w:t xml:space="preserve">-триггера, в </w:t>
      </w:r>
      <w:r w:rsidRPr="0037650A">
        <w:t>JK</w:t>
      </w:r>
      <w:r w:rsidRPr="0037650A">
        <w:rPr>
          <w:lang w:val="ru-RU"/>
        </w:rPr>
        <w:t xml:space="preserve">-триггере наличие </w:t>
      </w:r>
      <w:r w:rsidRPr="0037650A">
        <w:t>J</w:t>
      </w:r>
      <w:r w:rsidRPr="0037650A">
        <w:rPr>
          <w:lang w:val="ru-RU"/>
        </w:rPr>
        <w:t>=</w:t>
      </w:r>
      <w:r w:rsidRPr="0037650A">
        <w:t>K</w:t>
      </w:r>
      <w:r w:rsidRPr="0037650A">
        <w:rPr>
          <w:lang w:val="ru-RU"/>
        </w:rPr>
        <w:t xml:space="preserve">=1 приводит к переходу выхода </w:t>
      </w:r>
      <w:r w:rsidRPr="0037650A">
        <w:t>Q</w:t>
      </w:r>
      <w:r w:rsidRPr="0037650A">
        <w:rPr>
          <w:lang w:val="ru-RU"/>
        </w:rPr>
        <w:t xml:space="preserve"> триггера в противоположное состояние. Эта особенность </w:t>
      </w:r>
      <w:r w:rsidRPr="0037650A">
        <w:t>JK</w:t>
      </w:r>
      <w:r w:rsidRPr="0037650A">
        <w:rPr>
          <w:lang w:val="ru-RU"/>
        </w:rPr>
        <w:t xml:space="preserve">-триггера используется на практике - при объединении входов </w:t>
      </w:r>
      <w:r w:rsidRPr="0037650A">
        <w:t>J</w:t>
      </w:r>
      <w:r w:rsidRPr="0037650A">
        <w:rPr>
          <w:lang w:val="ru-RU"/>
        </w:rPr>
        <w:t xml:space="preserve"> и К. получается так называемый Т</w:t>
      </w:r>
      <w:r w:rsidRPr="0037650A">
        <w:rPr>
          <w:b/>
          <w:bCs/>
          <w:lang w:val="ru-RU"/>
        </w:rPr>
        <w:t xml:space="preserve">-триггер, </w:t>
      </w:r>
      <w:r w:rsidRPr="0037650A">
        <w:rPr>
          <w:lang w:val="ru-RU"/>
        </w:rPr>
        <w:t xml:space="preserve">или счетный триггер, который изменяет состояние выхода по фронту импульса на входе С. Т-триггер может иметь подготовительный вход Т (точка объединения входов </w:t>
      </w:r>
      <w:r w:rsidRPr="0037650A">
        <w:t>J</w:t>
      </w:r>
      <w:r w:rsidRPr="0037650A">
        <w:rPr>
          <w:lang w:val="ru-RU"/>
        </w:rPr>
        <w:t xml:space="preserve"> и К). Сигнал на этом входе разрешает (при Т=1) или запрещает (при Т=0) срабатывание триггера от фронтов импульсов на входе С. Функционирование </w:t>
      </w:r>
      <w:r>
        <w:t>T</w:t>
      </w:r>
      <w:r w:rsidRPr="0037650A">
        <w:rPr>
          <w:lang w:val="ru-RU"/>
        </w:rPr>
        <w:t>-триггера определяется уравнением:</w:t>
      </w:r>
      <w:r w:rsidRPr="0037650A">
        <w:rPr>
          <w:noProof/>
          <w:lang w:val="ru-RU"/>
        </w:rPr>
        <w:t xml:space="preserve"> </w:t>
      </w:r>
      <w:r w:rsidRPr="0037650A">
        <w:rPr>
          <w:lang w:val="ru-RU"/>
        </w:rPr>
        <w:drawing>
          <wp:inline distT="0" distB="0" distL="0" distR="0" wp14:anchorId="53FD18A1" wp14:editId="2B518A59">
            <wp:extent cx="1836579" cy="35817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0A" w:rsidRDefault="0037650A" w:rsidP="0037650A">
      <w:pPr>
        <w:ind w:left="0"/>
        <w:rPr>
          <w:lang w:val="ru-RU"/>
        </w:rPr>
      </w:pPr>
      <w:r w:rsidRPr="0037650A">
        <w:rPr>
          <w:lang w:val="ru-RU"/>
        </w:rPr>
        <w:t>Из этог</w:t>
      </w:r>
      <w:r>
        <w:rPr>
          <w:lang w:val="ru-RU"/>
        </w:rPr>
        <w:t>о уравнения следует, что при Т=</w:t>
      </w:r>
      <w:r w:rsidRPr="0037650A">
        <w:rPr>
          <w:lang w:val="ru-RU"/>
        </w:rPr>
        <w:t xml:space="preserve">1 соответствующий фронт сигнала на входе С переводит триггер в противоположное состояние. Частота изменения потенциала на выходе Т-триггера в два раза меньше частоты импульсов на входе С. Это свойство </w:t>
      </w:r>
      <w:r>
        <w:t>T</w:t>
      </w:r>
      <w:r w:rsidRPr="0037650A">
        <w:rPr>
          <w:lang w:val="ru-RU"/>
        </w:rPr>
        <w:t xml:space="preserve">-триггера позволяет строить на их основе двоичные счетчики. Поэтому эти триггеры и называют счетными. Счетный триггер без входа Т ведет себя так же, как и Т-триггер при Т=1. </w:t>
      </w:r>
      <w:r>
        <w:rPr>
          <w:lang w:val="ru-RU"/>
        </w:rPr>
        <w:tab/>
      </w:r>
    </w:p>
    <w:p w:rsidR="0037650A" w:rsidRDefault="0037650A" w:rsidP="0037650A">
      <w:pPr>
        <w:ind w:left="0"/>
        <w:rPr>
          <w:noProof/>
          <w:lang w:val="ru-RU"/>
        </w:rPr>
      </w:pPr>
      <w:r w:rsidRPr="0037650A">
        <w:rPr>
          <w:lang w:val="ru-RU"/>
        </w:rPr>
        <w:t xml:space="preserve">Чтобы расширить функциональные возможности </w:t>
      </w:r>
      <w:r w:rsidRPr="0037650A">
        <w:t>JK</w:t>
      </w:r>
      <w:r w:rsidRPr="0037650A">
        <w:rPr>
          <w:lang w:val="ru-RU"/>
        </w:rPr>
        <w:t xml:space="preserve">-триггера, его снабжают асинхронными входами </w:t>
      </w:r>
      <w:r w:rsidRPr="0037650A">
        <w:t>R</w:t>
      </w:r>
      <w:r w:rsidRPr="0037650A">
        <w:rPr>
          <w:lang w:val="ru-RU"/>
        </w:rPr>
        <w:t xml:space="preserve"> и </w:t>
      </w:r>
      <w:r w:rsidRPr="0037650A">
        <w:t>S</w:t>
      </w:r>
      <w:r w:rsidRPr="0037650A">
        <w:rPr>
          <w:lang w:val="ru-RU"/>
        </w:rPr>
        <w:t xml:space="preserve">, которые имеют приоритет по отношению к другим входам. На рис. 8.3 представлен </w:t>
      </w:r>
      <w:r w:rsidRPr="0037650A">
        <w:t>JK</w:t>
      </w:r>
      <w:r w:rsidRPr="0037650A">
        <w:rPr>
          <w:lang w:val="ru-RU"/>
        </w:rPr>
        <w:t xml:space="preserve">-триггер К555ТВ9. При подаче логического нуля на вход </w:t>
      </w:r>
      <w:r w:rsidRPr="0037650A">
        <w:t>S</w:t>
      </w:r>
      <w:r w:rsidRPr="0037650A">
        <w:rPr>
          <w:lang w:val="ru-RU"/>
        </w:rPr>
        <w:t xml:space="preserve"> триггер асинхронно устанавливается в единичное состояние, а при подаче логического нуля на вход </w:t>
      </w:r>
      <w:r w:rsidRPr="0037650A">
        <w:t>R</w:t>
      </w:r>
      <w:r w:rsidRPr="0037650A">
        <w:rPr>
          <w:lang w:val="ru-RU"/>
        </w:rPr>
        <w:t xml:space="preserve"> </w:t>
      </w:r>
      <w:r>
        <w:rPr>
          <w:lang w:val="ru-RU"/>
        </w:rPr>
        <w:t>–</w:t>
      </w:r>
      <w:r w:rsidRPr="0037650A">
        <w:rPr>
          <w:lang w:val="ru-RU"/>
        </w:rPr>
        <w:t xml:space="preserve"> в нулевое состояние.</w:t>
      </w:r>
      <w:r w:rsidRPr="0037650A">
        <w:rPr>
          <w:noProof/>
          <w:lang w:val="ru-RU"/>
        </w:rPr>
        <w:t xml:space="preserve"> </w:t>
      </w:r>
    </w:p>
    <w:p w:rsidR="0037650A" w:rsidRDefault="0037650A" w:rsidP="0037650A">
      <w:pPr>
        <w:ind w:left="0"/>
        <w:rPr>
          <w:lang w:val="ru-RU"/>
        </w:rPr>
      </w:pPr>
      <w:r w:rsidRPr="0037650A">
        <w:rPr>
          <w:lang w:val="ru-RU"/>
        </w:rPr>
        <w:lastRenderedPageBreak/>
        <w:drawing>
          <wp:inline distT="0" distB="0" distL="0" distR="0" wp14:anchorId="71CE18F0" wp14:editId="29E7AEC9">
            <wp:extent cx="3086367" cy="21337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0A" w:rsidRPr="0037650A" w:rsidRDefault="0037650A" w:rsidP="0037650A">
      <w:pPr>
        <w:ind w:left="0"/>
        <w:rPr>
          <w:lang w:val="ru-RU"/>
        </w:rPr>
      </w:pPr>
    </w:p>
    <w:p w:rsid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t>В чём разница между синхронным и асинхронным триггером?</w:t>
      </w:r>
    </w:p>
    <w:p w:rsidR="003F14AE" w:rsidRDefault="003F14AE" w:rsidP="006F0BB0">
      <w:pPr>
        <w:ind w:left="0"/>
        <w:rPr>
          <w:lang w:val="ru-RU"/>
        </w:rPr>
      </w:pPr>
      <w:r w:rsidRPr="003F14AE">
        <w:rPr>
          <w:lang w:val="ru-RU"/>
        </w:rPr>
        <w:t xml:space="preserve">У асинхронных триггеров запись информации (переключение </w:t>
      </w:r>
      <w:r>
        <w:rPr>
          <w:lang w:val="ru-RU"/>
        </w:rPr>
        <w:t>триггера) происходит под дейст</w:t>
      </w:r>
      <w:r w:rsidRPr="003F14AE">
        <w:rPr>
          <w:lang w:val="ru-RU"/>
        </w:rPr>
        <w:t>вием информационных сигналов. Такие триггеры</w:t>
      </w:r>
      <w:r>
        <w:rPr>
          <w:lang w:val="ru-RU"/>
        </w:rPr>
        <w:t xml:space="preserve"> имеют только информацион</w:t>
      </w:r>
      <w:r w:rsidRPr="003F14AE">
        <w:rPr>
          <w:lang w:val="ru-RU"/>
        </w:rPr>
        <w:t>ные входы.</w:t>
      </w:r>
    </w:p>
    <w:p w:rsidR="006F0BB0" w:rsidRDefault="003F14AE" w:rsidP="006F0BB0">
      <w:pPr>
        <w:ind w:left="0"/>
        <w:rPr>
          <w:lang w:val="ru-RU"/>
        </w:rPr>
      </w:pPr>
      <w:r w:rsidRPr="003F14AE">
        <w:rPr>
          <w:lang w:val="ru-RU"/>
        </w:rPr>
        <w:t>У синхронных триггеров запись</w:t>
      </w:r>
      <w:r>
        <w:rPr>
          <w:lang w:val="ru-RU"/>
        </w:rPr>
        <w:t xml:space="preserve"> информации происходит под дей</w:t>
      </w:r>
      <w:r w:rsidRPr="003F14AE">
        <w:rPr>
          <w:lang w:val="ru-RU"/>
        </w:rPr>
        <w:t>ствием разрешающих сигналов синхронизации.</w:t>
      </w:r>
    </w:p>
    <w:p w:rsidR="003F14AE" w:rsidRPr="003F14AE" w:rsidRDefault="003F14AE" w:rsidP="006F0BB0">
      <w:pPr>
        <w:ind w:left="0"/>
        <w:rPr>
          <w:lang w:val="ru-RU"/>
        </w:rPr>
      </w:pPr>
    </w:p>
    <w:p w:rsid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t xml:space="preserve">Может ли </w:t>
      </w:r>
      <w:r w:rsidRPr="006F0BB0">
        <w:rPr>
          <w:b/>
        </w:rPr>
        <w:t>JK</w:t>
      </w:r>
      <w:r w:rsidRPr="006F0BB0">
        <w:rPr>
          <w:b/>
          <w:lang w:val="ru-RU"/>
        </w:rPr>
        <w:t>-триггер оказаться в запрещённом состоянии?</w:t>
      </w:r>
    </w:p>
    <w:p w:rsidR="006F0BB0" w:rsidRPr="003F14AE" w:rsidRDefault="003F14AE" w:rsidP="006F0BB0">
      <w:pPr>
        <w:ind w:left="0"/>
        <w:rPr>
          <w:lang w:val="ru-RU"/>
        </w:rPr>
      </w:pPr>
      <w:r>
        <w:rPr>
          <w:lang w:val="ru-RU"/>
        </w:rPr>
        <w:t xml:space="preserve">Нет. </w:t>
      </w:r>
      <w:r w:rsidRPr="003F14AE">
        <w:rPr>
          <w:lang w:val="ru-RU"/>
        </w:rPr>
        <w:t xml:space="preserve">Для того чтобы исключить запрещённое состояние, его схема </w:t>
      </w:r>
      <w:r>
        <w:rPr>
          <w:lang w:val="ru-RU"/>
        </w:rPr>
        <w:t>реализована</w:t>
      </w:r>
      <w:r w:rsidRPr="003F14AE">
        <w:rPr>
          <w:lang w:val="ru-RU"/>
        </w:rPr>
        <w:t xml:space="preserve"> таким образом, что при подаче двух единиц </w:t>
      </w:r>
      <w:r>
        <w:t>JK</w:t>
      </w:r>
      <w:r w:rsidRPr="003F14AE">
        <w:rPr>
          <w:lang w:val="ru-RU"/>
        </w:rPr>
        <w:t>-триггер превращается в счётный T-триггер.</w:t>
      </w:r>
    </w:p>
    <w:p w:rsid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t xml:space="preserve">Как на основе </w:t>
      </w:r>
      <w:r w:rsidRPr="006F0BB0">
        <w:rPr>
          <w:b/>
        </w:rPr>
        <w:t>JK</w:t>
      </w:r>
      <w:r w:rsidRPr="006F0BB0">
        <w:rPr>
          <w:b/>
          <w:lang w:val="ru-RU"/>
        </w:rPr>
        <w:t>-триггера построить Т-триггер?</w:t>
      </w:r>
    </w:p>
    <w:p w:rsidR="006F0BB0" w:rsidRPr="003F14AE" w:rsidRDefault="003F14AE" w:rsidP="006F0BB0">
      <w:pPr>
        <w:ind w:left="0"/>
        <w:rPr>
          <w:lang w:val="ru-RU"/>
        </w:rPr>
      </w:pPr>
      <w:r w:rsidRPr="003F14AE">
        <w:rPr>
          <w:lang w:val="ru-RU"/>
        </w:rPr>
        <w:t>Если соединить входы J и K любого JK-триггера, то из JK-триггера получится так называемый T-триггер, который переключается в противоположное состояние при каждом тактовом импульсе, если на входах высокий логический уровень, и остается в прежнем состоянии, если на входах низкий уровень.</w:t>
      </w:r>
    </w:p>
    <w:p w:rsidR="006F0BB0" w:rsidRPr="005A70A8" w:rsidRDefault="005A70A8" w:rsidP="006F0BB0">
      <w:pPr>
        <w:ind w:left="0"/>
        <w:rPr>
          <w:lang w:val="ru-RU"/>
        </w:rPr>
      </w:pPr>
      <w:r>
        <w:rPr>
          <w:color w:val="000000"/>
          <w:sz w:val="29"/>
          <w:szCs w:val="29"/>
        </w:rPr>
        <w:t>JK</w:t>
      </w:r>
      <w:r w:rsidRPr="005A70A8">
        <w:rPr>
          <w:color w:val="000000"/>
          <w:sz w:val="29"/>
          <w:szCs w:val="29"/>
          <w:lang w:val="ru-RU"/>
        </w:rPr>
        <w:t>-триггер преобразуется в</w:t>
      </w:r>
      <w:r>
        <w:rPr>
          <w:color w:val="000000"/>
          <w:sz w:val="29"/>
          <w:szCs w:val="29"/>
        </w:rPr>
        <w:t> </w:t>
      </w:r>
      <w:r w:rsidRPr="005A70A8">
        <w:rPr>
          <w:sz w:val="29"/>
          <w:szCs w:val="29"/>
          <w:lang w:val="ru-RU"/>
        </w:rPr>
        <w:t xml:space="preserve">динамический </w:t>
      </w:r>
      <w:r w:rsidRPr="005A70A8">
        <w:rPr>
          <w:sz w:val="29"/>
          <w:szCs w:val="29"/>
        </w:rPr>
        <w:t>D</w:t>
      </w:r>
      <w:r w:rsidRPr="005A70A8">
        <w:rPr>
          <w:sz w:val="29"/>
          <w:szCs w:val="29"/>
          <w:lang w:val="ru-RU"/>
        </w:rPr>
        <w:t xml:space="preserve"> - триггер</w:t>
      </w:r>
      <w:r>
        <w:rPr>
          <w:color w:val="000000"/>
          <w:sz w:val="29"/>
          <w:szCs w:val="29"/>
        </w:rPr>
        <w:t> </w:t>
      </w:r>
      <w:r w:rsidRPr="005A70A8">
        <w:rPr>
          <w:color w:val="000000"/>
          <w:sz w:val="29"/>
          <w:szCs w:val="29"/>
          <w:lang w:val="ru-RU"/>
        </w:rPr>
        <w:t xml:space="preserve">подключением инвертора к входу </w:t>
      </w:r>
      <w:r>
        <w:rPr>
          <w:color w:val="000000"/>
          <w:sz w:val="29"/>
          <w:szCs w:val="29"/>
        </w:rPr>
        <w:t>K</w:t>
      </w:r>
      <w:r w:rsidRPr="005A70A8">
        <w:rPr>
          <w:color w:val="000000"/>
          <w:sz w:val="29"/>
          <w:szCs w:val="29"/>
          <w:lang w:val="ru-RU"/>
        </w:rPr>
        <w:t xml:space="preserve"> (рис.47-1), при этом из четырех комбинаций сигналов: </w:t>
      </w:r>
      <w:r>
        <w:rPr>
          <w:color w:val="000000"/>
          <w:sz w:val="29"/>
          <w:szCs w:val="29"/>
        </w:rPr>
        <w:t>J</w:t>
      </w:r>
      <w:r w:rsidRPr="005A70A8">
        <w:rPr>
          <w:color w:val="000000"/>
          <w:sz w:val="29"/>
          <w:szCs w:val="29"/>
          <w:lang w:val="ru-RU"/>
        </w:rPr>
        <w:t>=</w:t>
      </w:r>
      <w:r>
        <w:rPr>
          <w:color w:val="000000"/>
          <w:sz w:val="29"/>
          <w:szCs w:val="29"/>
        </w:rPr>
        <w:t>K</w:t>
      </w:r>
      <w:r w:rsidRPr="005A70A8">
        <w:rPr>
          <w:color w:val="000000"/>
          <w:sz w:val="29"/>
          <w:szCs w:val="29"/>
          <w:lang w:val="ru-RU"/>
        </w:rPr>
        <w:t>=</w:t>
      </w:r>
      <w:proofErr w:type="gramStart"/>
      <w:r w:rsidRPr="005A70A8">
        <w:rPr>
          <w:color w:val="000000"/>
          <w:sz w:val="29"/>
          <w:szCs w:val="29"/>
          <w:lang w:val="ru-RU"/>
        </w:rPr>
        <w:t>0</w:t>
      </w:r>
      <w:proofErr w:type="gramEnd"/>
      <w:r w:rsidRPr="005A70A8">
        <w:rPr>
          <w:color w:val="000000"/>
          <w:sz w:val="29"/>
          <w:szCs w:val="29"/>
          <w:lang w:val="ru-RU"/>
        </w:rPr>
        <w:t xml:space="preserve">, </w:t>
      </w:r>
      <w:r>
        <w:rPr>
          <w:color w:val="000000"/>
          <w:sz w:val="29"/>
          <w:szCs w:val="29"/>
        </w:rPr>
        <w:t>J</w:t>
      </w:r>
      <w:r w:rsidRPr="005A70A8">
        <w:rPr>
          <w:color w:val="000000"/>
          <w:sz w:val="29"/>
          <w:szCs w:val="29"/>
          <w:lang w:val="ru-RU"/>
        </w:rPr>
        <w:t>=</w:t>
      </w:r>
      <w:r>
        <w:rPr>
          <w:color w:val="000000"/>
          <w:sz w:val="29"/>
          <w:szCs w:val="29"/>
        </w:rPr>
        <w:t>K</w:t>
      </w:r>
      <w:r w:rsidRPr="005A70A8">
        <w:rPr>
          <w:color w:val="000000"/>
          <w:sz w:val="29"/>
          <w:szCs w:val="29"/>
          <w:lang w:val="ru-RU"/>
        </w:rPr>
        <w:t xml:space="preserve">=1, </w:t>
      </w:r>
      <w:r>
        <w:rPr>
          <w:color w:val="000000"/>
          <w:sz w:val="29"/>
          <w:szCs w:val="29"/>
        </w:rPr>
        <w:t>J</w:t>
      </w:r>
      <w:r w:rsidRPr="005A70A8">
        <w:rPr>
          <w:color w:val="000000"/>
          <w:sz w:val="29"/>
          <w:szCs w:val="29"/>
          <w:lang w:val="ru-RU"/>
        </w:rPr>
        <w:t xml:space="preserve">=0 </w:t>
      </w:r>
      <w:r>
        <w:rPr>
          <w:color w:val="000000"/>
          <w:sz w:val="29"/>
          <w:szCs w:val="29"/>
        </w:rPr>
        <w:t>K</w:t>
      </w:r>
      <w:r w:rsidRPr="005A70A8">
        <w:rPr>
          <w:color w:val="000000"/>
          <w:sz w:val="29"/>
          <w:szCs w:val="29"/>
          <w:lang w:val="ru-RU"/>
        </w:rPr>
        <w:t xml:space="preserve">=1, </w:t>
      </w:r>
      <w:r>
        <w:rPr>
          <w:color w:val="000000"/>
          <w:sz w:val="29"/>
          <w:szCs w:val="29"/>
        </w:rPr>
        <w:t>J</w:t>
      </w:r>
      <w:r w:rsidRPr="005A70A8">
        <w:rPr>
          <w:color w:val="000000"/>
          <w:sz w:val="29"/>
          <w:szCs w:val="29"/>
          <w:lang w:val="ru-RU"/>
        </w:rPr>
        <w:t xml:space="preserve">=1 </w:t>
      </w:r>
      <w:r>
        <w:rPr>
          <w:color w:val="000000"/>
          <w:sz w:val="29"/>
          <w:szCs w:val="29"/>
        </w:rPr>
        <w:t>K</w:t>
      </w:r>
      <w:r w:rsidRPr="005A70A8">
        <w:rPr>
          <w:color w:val="000000"/>
          <w:sz w:val="29"/>
          <w:szCs w:val="29"/>
          <w:lang w:val="ru-RU"/>
        </w:rPr>
        <w:t xml:space="preserve">=0 осуществлены будут две последних, т.е. синхронные установка и сброс. Если необходим прямой </w:t>
      </w:r>
      <w:proofErr w:type="spellStart"/>
      <w:r w:rsidRPr="005A70A8">
        <w:rPr>
          <w:color w:val="000000"/>
          <w:sz w:val="29"/>
          <w:szCs w:val="29"/>
          <w:lang w:val="ru-RU"/>
        </w:rPr>
        <w:t>синхровход</w:t>
      </w:r>
      <w:proofErr w:type="spellEnd"/>
      <w:r w:rsidRPr="005A70A8">
        <w:rPr>
          <w:color w:val="000000"/>
          <w:sz w:val="29"/>
          <w:szCs w:val="29"/>
          <w:lang w:val="ru-RU"/>
        </w:rPr>
        <w:t xml:space="preserve">, к входу </w:t>
      </w:r>
      <w:r>
        <w:rPr>
          <w:color w:val="000000"/>
          <w:sz w:val="29"/>
          <w:szCs w:val="29"/>
        </w:rPr>
        <w:t>C</w:t>
      </w:r>
      <w:r w:rsidRPr="005A70A8">
        <w:rPr>
          <w:color w:val="000000"/>
          <w:sz w:val="29"/>
          <w:szCs w:val="29"/>
          <w:lang w:val="ru-RU"/>
        </w:rPr>
        <w:t xml:space="preserve"> подключается еще один инвертор. На рис.47-2 </w:t>
      </w:r>
      <w:r>
        <w:rPr>
          <w:color w:val="000000"/>
          <w:sz w:val="29"/>
          <w:szCs w:val="29"/>
        </w:rPr>
        <w:t>JK</w:t>
      </w:r>
      <w:r w:rsidRPr="005A70A8">
        <w:rPr>
          <w:color w:val="000000"/>
          <w:sz w:val="29"/>
          <w:szCs w:val="29"/>
          <w:lang w:val="ru-RU"/>
        </w:rPr>
        <w:t xml:space="preserve"> триггер включен по</w:t>
      </w:r>
      <w:r>
        <w:rPr>
          <w:color w:val="000000"/>
          <w:sz w:val="29"/>
          <w:szCs w:val="29"/>
          <w:lang w:val="ru-RU"/>
        </w:rPr>
        <w:t xml:space="preserve"> </w:t>
      </w:r>
      <w:r w:rsidRPr="005A70A8">
        <w:rPr>
          <w:color w:val="000000"/>
          <w:sz w:val="29"/>
          <w:szCs w:val="29"/>
          <w:lang w:val="ru-RU"/>
        </w:rPr>
        <w:t xml:space="preserve">схеме </w:t>
      </w:r>
      <w:r>
        <w:rPr>
          <w:color w:val="000000"/>
          <w:sz w:val="29"/>
          <w:szCs w:val="29"/>
        </w:rPr>
        <w:t>T</w:t>
      </w:r>
      <w:r w:rsidRPr="005A70A8">
        <w:rPr>
          <w:color w:val="000000"/>
          <w:sz w:val="29"/>
          <w:szCs w:val="29"/>
          <w:lang w:val="ru-RU"/>
        </w:rPr>
        <w:t xml:space="preserve"> - триггера со счетным входом (</w:t>
      </w:r>
      <w:r>
        <w:rPr>
          <w:color w:val="000000"/>
          <w:sz w:val="29"/>
          <w:szCs w:val="29"/>
        </w:rPr>
        <w:t>J</w:t>
      </w:r>
      <w:r w:rsidRPr="005A70A8">
        <w:rPr>
          <w:color w:val="000000"/>
          <w:sz w:val="29"/>
          <w:szCs w:val="29"/>
          <w:lang w:val="ru-RU"/>
        </w:rPr>
        <w:t>=</w:t>
      </w:r>
      <w:r>
        <w:rPr>
          <w:color w:val="000000"/>
          <w:sz w:val="29"/>
          <w:szCs w:val="29"/>
        </w:rPr>
        <w:t>K</w:t>
      </w:r>
      <w:r w:rsidRPr="005A70A8">
        <w:rPr>
          <w:color w:val="000000"/>
          <w:sz w:val="29"/>
          <w:szCs w:val="29"/>
          <w:lang w:val="ru-RU"/>
        </w:rPr>
        <w:t xml:space="preserve">=1). Счет можно прервать, подав </w:t>
      </w:r>
      <w:r w:rsidRPr="005A70A8">
        <w:rPr>
          <w:color w:val="000000"/>
          <w:sz w:val="29"/>
          <w:szCs w:val="29"/>
          <w:lang w:val="ru-RU"/>
        </w:rPr>
        <w:lastRenderedPageBreak/>
        <w:t>на один из асинхронных входов 0.</w:t>
      </w:r>
      <w:r w:rsidRPr="005A70A8">
        <w:rPr>
          <w:noProof/>
        </w:rPr>
        <w:t xml:space="preserve"> </w:t>
      </w:r>
      <w:r w:rsidRPr="005A70A8">
        <w:rPr>
          <w:color w:val="000000"/>
          <w:sz w:val="29"/>
          <w:szCs w:val="29"/>
          <w:lang w:val="ru-RU"/>
        </w:rPr>
        <w:drawing>
          <wp:inline distT="0" distB="0" distL="0" distR="0" wp14:anchorId="3DFFC23A" wp14:editId="640F1EBA">
            <wp:extent cx="3680779" cy="158509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Pr="006F0BB0" w:rsidRDefault="006F0BB0" w:rsidP="006F0BB0">
      <w:pPr>
        <w:ind w:left="0"/>
        <w:rPr>
          <w:lang w:val="ru-RU"/>
        </w:rPr>
      </w:pPr>
    </w:p>
    <w:p w:rsidR="006F0BB0" w:rsidRDefault="006F0BB0" w:rsidP="006F0BB0">
      <w:pPr>
        <w:ind w:left="0"/>
        <w:rPr>
          <w:lang w:val="ru-RU"/>
        </w:rPr>
      </w:pPr>
    </w:p>
    <w:p w:rsidR="00F910BE" w:rsidRDefault="00F910BE" w:rsidP="006F0BB0">
      <w:pPr>
        <w:ind w:left="0"/>
        <w:rPr>
          <w:lang w:val="ru-RU"/>
        </w:rPr>
      </w:pPr>
    </w:p>
    <w:p w:rsidR="00F910BE" w:rsidRDefault="00F910BE" w:rsidP="006F0BB0">
      <w:pPr>
        <w:ind w:left="0"/>
        <w:rPr>
          <w:lang w:val="ru-RU"/>
        </w:rPr>
      </w:pPr>
    </w:p>
    <w:p w:rsidR="00F910BE" w:rsidRDefault="00F910BE" w:rsidP="006F0BB0">
      <w:pPr>
        <w:ind w:left="0"/>
        <w:rPr>
          <w:lang w:val="ru-RU"/>
        </w:rPr>
      </w:pPr>
    </w:p>
    <w:p w:rsidR="00F910BE" w:rsidRDefault="00F910BE" w:rsidP="006F0BB0">
      <w:pPr>
        <w:ind w:left="0"/>
        <w:rPr>
          <w:lang w:val="ru-RU"/>
        </w:rPr>
      </w:pPr>
    </w:p>
    <w:p w:rsidR="00F910BE" w:rsidRPr="006F0BB0" w:rsidRDefault="00F910BE" w:rsidP="006F0BB0">
      <w:pPr>
        <w:ind w:left="0"/>
        <w:rPr>
          <w:lang w:val="ru-RU"/>
        </w:rPr>
      </w:pPr>
      <w:bookmarkStart w:id="0" w:name="_GoBack"/>
      <w:bookmarkEnd w:id="0"/>
    </w:p>
    <w:p w:rsidR="006F0BB0" w:rsidRPr="006F0BB0" w:rsidRDefault="006F0BB0" w:rsidP="006F0BB0">
      <w:pPr>
        <w:ind w:left="0"/>
        <w:rPr>
          <w:lang w:val="ru-RU"/>
        </w:rPr>
      </w:pPr>
    </w:p>
    <w:p w:rsid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lastRenderedPageBreak/>
        <w:t>ИССЛЕДОВАНИЕ РАБОТЫ D-ТРИГТЕРА</w:t>
      </w:r>
    </w:p>
    <w:p w:rsid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t>КОНТРОЛЬНЫЕ ВОПРОСЫ</w:t>
      </w:r>
    </w:p>
    <w:p w:rsidR="00D91474" w:rsidRPr="005A70A8" w:rsidRDefault="00D91474" w:rsidP="00D91474">
      <w:pPr>
        <w:ind w:left="0"/>
        <w:rPr>
          <w:b/>
          <w:lang w:val="ru-RU"/>
        </w:rPr>
      </w:pPr>
      <w:r w:rsidRPr="006F0BB0">
        <w:rPr>
          <w:b/>
          <w:lang w:val="ru-RU"/>
        </w:rPr>
        <w:t xml:space="preserve">Объясните, по какой причине </w:t>
      </w:r>
      <w:r>
        <w:rPr>
          <w:b/>
          <w:lang w:val="ru-RU"/>
        </w:rPr>
        <w:t>состояние D-триггера меняется в</w:t>
      </w:r>
      <w:r w:rsidRPr="00413BA6">
        <w:rPr>
          <w:b/>
          <w:lang w:val="ru-RU"/>
        </w:rPr>
        <w:t xml:space="preserve"> </w:t>
      </w:r>
      <w:r w:rsidRPr="006F0BB0">
        <w:rPr>
          <w:b/>
          <w:lang w:val="ru-RU"/>
        </w:rPr>
        <w:t>момент действия активного синхросигнала?</w:t>
      </w:r>
    </w:p>
    <w:p w:rsidR="00D91474" w:rsidRPr="005A70A8" w:rsidRDefault="00D91474" w:rsidP="00D91474">
      <w:pPr>
        <w:ind w:left="0"/>
        <w:rPr>
          <w:b/>
          <w:lang w:val="ru-RU"/>
        </w:rPr>
      </w:pPr>
      <w:r w:rsidRPr="006F0BB0">
        <w:rPr>
          <w:b/>
          <w:lang w:val="ru-RU"/>
        </w:rPr>
        <w:t>Почему D-триггер не имеет</w:t>
      </w:r>
      <w:r>
        <w:rPr>
          <w:b/>
          <w:lang w:val="ru-RU"/>
        </w:rPr>
        <w:t xml:space="preserve"> запрещённого состояния входных</w:t>
      </w:r>
      <w:r w:rsidRPr="00413BA6">
        <w:rPr>
          <w:b/>
          <w:lang w:val="ru-RU"/>
        </w:rPr>
        <w:t xml:space="preserve"> </w:t>
      </w:r>
      <w:r w:rsidRPr="006F0BB0">
        <w:rPr>
          <w:b/>
          <w:lang w:val="ru-RU"/>
        </w:rPr>
        <w:t>сигналов?</w:t>
      </w:r>
    </w:p>
    <w:p w:rsidR="00D91474" w:rsidRDefault="00D91474" w:rsidP="006F0BB0">
      <w:pPr>
        <w:ind w:left="0"/>
        <w:rPr>
          <w:b/>
          <w:lang w:val="ru-RU"/>
        </w:rPr>
      </w:pPr>
    </w:p>
    <w:p w:rsidR="00B0136B" w:rsidRDefault="00B0136B" w:rsidP="00B0136B">
      <w:pPr>
        <w:ind w:left="0"/>
        <w:rPr>
          <w:lang w:val="ru-RU"/>
        </w:rPr>
      </w:pPr>
      <w:r w:rsidRPr="00413BA6">
        <w:t>D</w:t>
      </w:r>
      <w:r w:rsidRPr="00413BA6">
        <w:rPr>
          <w:lang w:val="ru-RU"/>
        </w:rPr>
        <w:t>-триггер или триггер задержки (</w:t>
      </w:r>
      <w:r w:rsidRPr="00413BA6">
        <w:t>delay</w:t>
      </w:r>
      <w:r w:rsidRPr="00413BA6">
        <w:rPr>
          <w:lang w:val="ru-RU"/>
        </w:rPr>
        <w:t xml:space="preserve">) относится к синхронным триггерам. При поступлении синхросигнала на вход С устанавливается в состояние, соответствующее потенциалу на входе </w:t>
      </w:r>
      <w:r w:rsidRPr="00413BA6">
        <w:t>D</w:t>
      </w:r>
      <w:r w:rsidRPr="00413BA6">
        <w:rPr>
          <w:lang w:val="ru-RU"/>
        </w:rPr>
        <w:t xml:space="preserve">. Уравнение функционирования </w:t>
      </w:r>
      <w:r w:rsidRPr="00413BA6">
        <w:t>D</w:t>
      </w:r>
      <w:r w:rsidRPr="00413BA6">
        <w:rPr>
          <w:lang w:val="ru-RU"/>
        </w:rPr>
        <w:t xml:space="preserve">-триггера имеет вид: </w:t>
      </w:r>
      <w:r w:rsidRPr="00413BA6">
        <w:rPr>
          <w:lang w:val="ru-RU"/>
        </w:rPr>
        <w:drawing>
          <wp:inline distT="0" distB="0" distL="0" distR="0" wp14:anchorId="47998F35" wp14:editId="6917CCC7">
            <wp:extent cx="1304925" cy="5230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9920" cy="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B" w:rsidRDefault="00B0136B" w:rsidP="00B0136B">
      <w:pPr>
        <w:ind w:left="0"/>
        <w:rPr>
          <w:lang w:val="ru-RU"/>
        </w:rPr>
      </w:pPr>
      <w:r w:rsidRPr="00413BA6">
        <w:rPr>
          <w:lang w:val="ru-RU"/>
        </w:rPr>
        <w:t xml:space="preserve">Это уравнение показывает, что выходной сигнал </w:t>
      </w:r>
      <w:proofErr w:type="spellStart"/>
      <w:r w:rsidRPr="00413BA6">
        <w:t>Qn</w:t>
      </w:r>
      <w:proofErr w:type="spellEnd"/>
      <w:r w:rsidRPr="00413BA6">
        <w:rPr>
          <w:lang w:val="ru-RU"/>
        </w:rPr>
        <w:t>+</w:t>
      </w:r>
      <w:proofErr w:type="spellStart"/>
      <w:r w:rsidRPr="00413BA6">
        <w:t>i</w:t>
      </w:r>
      <w:proofErr w:type="spellEnd"/>
      <w:r w:rsidRPr="00413BA6">
        <w:rPr>
          <w:lang w:val="ru-RU"/>
        </w:rPr>
        <w:t xml:space="preserve"> изменяется не сразу после изменения входного сигнала </w:t>
      </w:r>
      <w:r w:rsidRPr="00413BA6">
        <w:t>D</w:t>
      </w:r>
      <w:r w:rsidRPr="00413BA6">
        <w:rPr>
          <w:lang w:val="ru-RU"/>
        </w:rPr>
        <w:t xml:space="preserve">, а только с приходом синхросигнала, т.е. с задержкой на один период импульсов синхронизации. Схема </w:t>
      </w:r>
      <w:r w:rsidRPr="00413BA6">
        <w:t>D</w:t>
      </w:r>
      <w:r w:rsidRPr="00413BA6">
        <w:rPr>
          <w:lang w:val="ru-RU"/>
        </w:rPr>
        <w:t xml:space="preserve">-триггера с потенциальным управлением показано на рис. 9.1. Основой </w:t>
      </w:r>
      <w:r w:rsidRPr="00413BA6">
        <w:t>D</w:t>
      </w:r>
      <w:r w:rsidRPr="00413BA6">
        <w:rPr>
          <w:lang w:val="ru-RU"/>
        </w:rPr>
        <w:t xml:space="preserve">-триггера является асинхронный </w:t>
      </w:r>
      <w:r w:rsidRPr="00413BA6">
        <w:t>RS</w:t>
      </w:r>
      <w:r w:rsidRPr="00413BA6">
        <w:rPr>
          <w:lang w:val="ru-RU"/>
        </w:rPr>
        <w:t xml:space="preserve">-триггер, выполненный на элементах </w:t>
      </w:r>
      <w:r w:rsidRPr="00413BA6">
        <w:t>D</w:t>
      </w:r>
      <w:r w:rsidRPr="00413BA6">
        <w:rPr>
          <w:lang w:val="ru-RU"/>
        </w:rPr>
        <w:t xml:space="preserve">3 и </w:t>
      </w:r>
      <w:r w:rsidRPr="00413BA6">
        <w:t>D</w:t>
      </w:r>
      <w:r w:rsidRPr="00413BA6">
        <w:rPr>
          <w:lang w:val="ru-RU"/>
        </w:rPr>
        <w:t>4.</w:t>
      </w:r>
    </w:p>
    <w:p w:rsidR="00B0136B" w:rsidRDefault="00B0136B" w:rsidP="00B0136B">
      <w:pPr>
        <w:ind w:left="0"/>
        <w:rPr>
          <w:lang w:val="ru-RU"/>
        </w:rPr>
      </w:pPr>
      <w:r w:rsidRPr="00413BA6">
        <w:rPr>
          <w:lang w:val="ru-RU"/>
        </w:rPr>
        <w:drawing>
          <wp:inline distT="0" distB="0" distL="0" distR="0" wp14:anchorId="5117D70B" wp14:editId="1AA1984A">
            <wp:extent cx="4785775" cy="2994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B" w:rsidRPr="00B0136B" w:rsidRDefault="00B0136B" w:rsidP="00B0136B">
      <w:pPr>
        <w:ind w:left="0"/>
        <w:rPr>
          <w:lang w:val="ru-RU"/>
        </w:rPr>
      </w:pPr>
      <w:r w:rsidRPr="00B0136B">
        <w:rPr>
          <w:lang w:val="ru-RU"/>
        </w:rPr>
        <w:t xml:space="preserve">При С=0 триггер хранит информацию, поскольку на выходах </w:t>
      </w:r>
      <w:r w:rsidRPr="00B0136B">
        <w:t>D</w:t>
      </w:r>
      <w:r w:rsidRPr="00B0136B">
        <w:rPr>
          <w:lang w:val="ru-RU"/>
        </w:rPr>
        <w:t xml:space="preserve">1, </w:t>
      </w:r>
      <w:r w:rsidRPr="00B0136B">
        <w:t>D</w:t>
      </w:r>
      <w:r w:rsidRPr="00B0136B">
        <w:rPr>
          <w:lang w:val="ru-RU"/>
        </w:rPr>
        <w:t xml:space="preserve">2 присутствуют единицы, что соответствует пассивным сигналам асинхронного триггера </w:t>
      </w:r>
      <w:r w:rsidRPr="00B0136B">
        <w:t>D</w:t>
      </w:r>
      <w:r w:rsidRPr="00B0136B">
        <w:rPr>
          <w:lang w:val="ru-RU"/>
        </w:rPr>
        <w:t xml:space="preserve">3, </w:t>
      </w:r>
      <w:r w:rsidRPr="00B0136B">
        <w:t>D</w:t>
      </w:r>
      <w:r w:rsidRPr="00B0136B">
        <w:rPr>
          <w:lang w:val="ru-RU"/>
        </w:rPr>
        <w:t>4. При С</w:t>
      </w:r>
      <w:r>
        <w:rPr>
          <w:lang w:val="ru-RU"/>
        </w:rPr>
        <w:t>=</w:t>
      </w:r>
      <w:r w:rsidRPr="00B0136B">
        <w:rPr>
          <w:lang w:val="ru-RU"/>
        </w:rPr>
        <w:t xml:space="preserve">1 в триггер записывается состояние сигнала </w:t>
      </w:r>
      <w:r w:rsidRPr="00B0136B">
        <w:t>D</w:t>
      </w:r>
      <w:r w:rsidRPr="00B0136B">
        <w:rPr>
          <w:lang w:val="ru-RU"/>
        </w:rPr>
        <w:t xml:space="preserve">. Если </w:t>
      </w:r>
      <w:r w:rsidRPr="00B0136B">
        <w:lastRenderedPageBreak/>
        <w:t>D</w:t>
      </w:r>
      <w:r w:rsidRPr="00B0136B">
        <w:rPr>
          <w:lang w:val="ru-RU"/>
        </w:rPr>
        <w:t xml:space="preserve">=0, то на выходе </w:t>
      </w:r>
      <w:r w:rsidRPr="00B0136B">
        <w:t>D</w:t>
      </w:r>
      <w:r w:rsidRPr="00B0136B">
        <w:rPr>
          <w:lang w:val="ru-RU"/>
        </w:rPr>
        <w:t xml:space="preserve">1 формируется единица, а на выходе </w:t>
      </w:r>
      <w:r w:rsidRPr="00B0136B">
        <w:t>D</w:t>
      </w:r>
      <w:r w:rsidRPr="00B0136B">
        <w:rPr>
          <w:lang w:val="ru-RU"/>
        </w:rPr>
        <w:t>2 формируется нуль, что приводит к записи в триггер нуля.</w:t>
      </w:r>
    </w:p>
    <w:p w:rsidR="00413BA6" w:rsidRDefault="00B0136B" w:rsidP="00B0136B">
      <w:pPr>
        <w:ind w:left="0"/>
        <w:rPr>
          <w:noProof/>
        </w:rPr>
      </w:pPr>
      <w:r w:rsidRPr="00B0136B">
        <w:rPr>
          <w:lang w:val="ru-RU"/>
        </w:rPr>
        <w:t>Наряду с приведенным выше уравнением поведение триггера можно описать таблицей истинности (табл. 9.1) и таблицей переходов (табл. 9.2).</w:t>
      </w:r>
      <w:r w:rsidRPr="00B0136B">
        <w:rPr>
          <w:noProof/>
        </w:rPr>
        <w:t xml:space="preserve"> </w:t>
      </w:r>
      <w:r w:rsidRPr="00B0136B">
        <w:rPr>
          <w:lang w:val="ru-RU"/>
        </w:rPr>
        <w:drawing>
          <wp:inline distT="0" distB="0" distL="0" distR="0" wp14:anchorId="61C34E26" wp14:editId="0CF3C9C8">
            <wp:extent cx="6120765" cy="20916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B" w:rsidRP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Из приведенных таблиц видно, что для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-триггера нет запрещённой комбинации сигналов на входах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 и С.</w:t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Изменение состояния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-триггера при воздействии входных сигналов показано на временной диаграмме (рис. 9.2). </w:t>
      </w:r>
      <w:r w:rsidRPr="00B0136B">
        <w:rPr>
          <w:noProof/>
          <w:lang w:val="ru-RU"/>
        </w:rPr>
        <w:drawing>
          <wp:inline distT="0" distB="0" distL="0" distR="0" wp14:anchorId="7DFC706F" wp14:editId="5E8C378C">
            <wp:extent cx="4648603" cy="283488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B" w:rsidRP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При активном синхросигнале нежелательно менять состояние сигнала на информационном входе </w:t>
      </w:r>
      <w:r w:rsidRPr="00B0136B">
        <w:rPr>
          <w:noProof/>
        </w:rPr>
        <w:t>D</w:t>
      </w:r>
      <w:r w:rsidRPr="00B0136B">
        <w:rPr>
          <w:noProof/>
          <w:lang w:val="ru-RU"/>
        </w:rPr>
        <w:t>. В момент окончания действия активного синхросигнала происходит переход триггера из режима записи в режим хранения принятой информации. Триггер как бы защёлкивается в новом состоянии. Поэтому подобные триггеры иногда называют триггерами- защёлками.</w:t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lastRenderedPageBreak/>
        <w:t xml:space="preserve">При активном синхросигнале изменение состояния сигнала на входе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 повторяется на выходе. То есть триггер превращается в повторитель</w:t>
      </w:r>
      <w:r>
        <w:rPr>
          <w:sz w:val="54"/>
          <w:szCs w:val="54"/>
          <w:lang w:val="ru-RU"/>
        </w:rPr>
        <w:t xml:space="preserve"> </w:t>
      </w:r>
      <w:r w:rsidRPr="00B0136B">
        <w:rPr>
          <w:noProof/>
          <w:lang w:val="ru-RU"/>
        </w:rPr>
        <w:t>входного</w:t>
      </w:r>
      <w:r>
        <w:rPr>
          <w:noProof/>
          <w:lang w:val="ru-RU"/>
        </w:rPr>
        <w:t xml:space="preserve"> </w:t>
      </w:r>
      <w:r w:rsidRPr="00B0136B">
        <w:rPr>
          <w:noProof/>
          <w:lang w:val="ru-RU"/>
        </w:rPr>
        <w:t xml:space="preserve">сигнала. Этим фактом иногда пользуются, например, для повышения нагрузочной способности схемы. </w:t>
      </w:r>
    </w:p>
    <w:p w:rsidR="00B0136B" w:rsidRP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Особенностью триггеров с динамическим управлением является то, что они принимают информацию в течение короткого интервала времени вблизи активного фронта синхросигнала. На рис. 9.3 показана схема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>- триггера с динамическим управлением, которая реализована в составе микросхемы ТТЛ типа К555ТМ2.</w:t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drawing>
          <wp:inline distT="0" distB="0" distL="0" distR="0" wp14:anchorId="13C5AD85" wp14:editId="47EA7942">
            <wp:extent cx="4206605" cy="332260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Пусть в исходном состоянии С=0 и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=1 (входы асинхронной установки </w:t>
      </w:r>
      <w:r w:rsidRPr="00B0136B">
        <w:rPr>
          <w:noProof/>
        </w:rPr>
        <w:t>S</w:t>
      </w:r>
      <w:r w:rsidRPr="00B0136B">
        <w:rPr>
          <w:noProof/>
          <w:lang w:val="ru-RU"/>
        </w:rPr>
        <w:t xml:space="preserve"> и </w:t>
      </w:r>
      <w:r w:rsidRPr="00B0136B">
        <w:rPr>
          <w:noProof/>
        </w:rPr>
        <w:t>R</w:t>
      </w:r>
      <w:r w:rsidRPr="00B0136B">
        <w:rPr>
          <w:noProof/>
          <w:lang w:val="ru-RU"/>
        </w:rPr>
        <w:t xml:space="preserve"> находятся в пассивном единичном состоянии и при анализе работы схемы не рассматриваются). Триггер сохраняет свое состояние. При этом на выходе элемента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2 присутствует логический нуль, в результате чего выход элемента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1 находится в единичном состоянии. </w:t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С приходом нарастающего фронта синхросигнала все входы элемента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3 имеют единичное состояние, что приводит, спустя время задержки элемента, к появлению логического нуля на его выходе. Этот нуль поступает на входы элементов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1 и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4, блокируя информационный вход триггера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, то есть спустя время задержки всего одного элемента после прихода фронта синхросигнала изменение сигнала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 не вызывает изменение состояния триггера. При этом ноль на выходе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3 переводит выходной сигнал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5 в единицу, </w:t>
      </w:r>
      <w:r w:rsidRPr="00B0136B">
        <w:rPr>
          <w:noProof/>
        </w:rPr>
        <w:t>a</w:t>
      </w:r>
      <w:r w:rsidRPr="00B0136B">
        <w:rPr>
          <w:noProof/>
          <w:lang w:val="ru-RU"/>
        </w:rPr>
        <w:t xml:space="preserve"> </w:t>
      </w:r>
      <w:r w:rsidRPr="00B0136B">
        <w:rPr>
          <w:noProof/>
        </w:rPr>
        <w:t>D</w:t>
      </w:r>
      <w:r w:rsidRPr="00B0136B">
        <w:rPr>
          <w:noProof/>
          <w:lang w:val="ru-RU"/>
        </w:rPr>
        <w:t>6 - в ноль.</w:t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lastRenderedPageBreak/>
        <w:t xml:space="preserve">Таким образом, после прихода синхросигнала произойдет переключение выходного сигнала триггера через интервал времени, равный утроенному времени задержки логического элемента. </w:t>
      </w:r>
    </w:p>
    <w:p w:rsidR="00B0136B" w:rsidRP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Аналогично триггер ведёт себя при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=0, только в этом случае блокирование информационного сигнала происходит нулём с выхода элемента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 xml:space="preserve">4 на вход элемента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>2.</w:t>
      </w:r>
    </w:p>
    <w:p w:rsidR="00B0136B" w:rsidRP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Предложенный анализ работы входной логики триггера, выполненной на элементах </w:t>
      </w:r>
      <w:r w:rsidRPr="00B0136B">
        <w:rPr>
          <w:noProof/>
        </w:rPr>
        <w:t>Dl</w:t>
      </w:r>
      <w:r w:rsidR="00E857CD">
        <w:rPr>
          <w:noProof/>
          <w:lang w:val="ru-RU"/>
        </w:rPr>
        <w:t>,</w:t>
      </w:r>
      <w:r w:rsidRPr="00B0136B">
        <w:rPr>
          <w:noProof/>
          <w:lang w:val="ru-RU"/>
        </w:rPr>
        <w:t xml:space="preserve"> </w:t>
      </w:r>
      <w:r w:rsidRPr="00B0136B">
        <w:rPr>
          <w:noProof/>
        </w:rPr>
        <w:t>D</w:t>
      </w:r>
      <w:r w:rsidRPr="00B0136B">
        <w:rPr>
          <w:noProof/>
          <w:lang w:val="ru-RU"/>
        </w:rPr>
        <w:t>2 показывает, что с появлением нарастающего фронта на входе синхронизации спустя время задержки всего одного элемента происходит блокирование информационного входа так, что изменение состояния сигнала после этого не приводит к изменению состояния триггера. Только с приходом следующего нарастающего фронта синхросигнала возможна запись в триггер нового состояния информационного сигнала.</w:t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t xml:space="preserve">Условное обозначение рассмотренного триггера с учётом асинхронных входов </w:t>
      </w:r>
      <w:r w:rsidRPr="00B0136B">
        <w:rPr>
          <w:noProof/>
        </w:rPr>
        <w:t>S</w:t>
      </w:r>
      <w:r w:rsidRPr="00B0136B">
        <w:rPr>
          <w:noProof/>
          <w:lang w:val="ru-RU"/>
        </w:rPr>
        <w:t xml:space="preserve"> и </w:t>
      </w:r>
      <w:r w:rsidRPr="00B0136B">
        <w:rPr>
          <w:noProof/>
        </w:rPr>
        <w:t>R</w:t>
      </w:r>
      <w:r w:rsidRPr="00B0136B">
        <w:rPr>
          <w:noProof/>
          <w:lang w:val="ru-RU"/>
        </w:rPr>
        <w:t xml:space="preserve"> представлено на рис. 9.4. Наличие асинхронных входов расширяет функциональные возможности триггера. При подаче активного (в данном случае нулевого) сигнала на любой из асинхронных входов блокируется запись в триггер состояния информационного входа </w:t>
      </w:r>
      <w:r w:rsidRPr="00B0136B">
        <w:rPr>
          <w:noProof/>
        </w:rPr>
        <w:t>D</w:t>
      </w:r>
      <w:r w:rsidRPr="00B0136B">
        <w:rPr>
          <w:noProof/>
          <w:lang w:val="ru-RU"/>
        </w:rPr>
        <w:t>.</w:t>
      </w:r>
    </w:p>
    <w:p w:rsidR="00B0136B" w:rsidRDefault="00B0136B" w:rsidP="00B0136B">
      <w:pPr>
        <w:ind w:left="0"/>
        <w:rPr>
          <w:noProof/>
          <w:lang w:val="ru-RU"/>
        </w:rPr>
      </w:pPr>
      <w:r w:rsidRPr="00B0136B">
        <w:rPr>
          <w:noProof/>
          <w:lang w:val="ru-RU"/>
        </w:rPr>
        <w:drawing>
          <wp:inline distT="0" distB="0" distL="0" distR="0" wp14:anchorId="7C9674D3" wp14:editId="0B7F5AF0">
            <wp:extent cx="2872989" cy="210330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0A8" w:rsidRDefault="005A70A8" w:rsidP="005A70A8">
      <w:pPr>
        <w:ind w:left="0"/>
        <w:rPr>
          <w:b/>
          <w:lang w:val="ru-RU"/>
        </w:rPr>
      </w:pPr>
      <w:r w:rsidRPr="006F0BB0">
        <w:rPr>
          <w:b/>
          <w:lang w:val="ru-RU"/>
        </w:rPr>
        <w:t>Чем отличаются триггеры с потенциальным и динамически</w:t>
      </w:r>
      <w:r>
        <w:rPr>
          <w:b/>
          <w:lang w:val="ru-RU"/>
        </w:rPr>
        <w:t>м</w:t>
      </w:r>
      <w:r w:rsidRPr="00413BA6">
        <w:rPr>
          <w:b/>
          <w:lang w:val="ru-RU"/>
        </w:rPr>
        <w:t xml:space="preserve"> </w:t>
      </w:r>
      <w:r w:rsidRPr="006F0BB0">
        <w:rPr>
          <w:b/>
          <w:lang w:val="ru-RU"/>
        </w:rPr>
        <w:t>управлением?</w:t>
      </w:r>
    </w:p>
    <w:p w:rsidR="005A70A8" w:rsidRPr="005A70A8" w:rsidRDefault="005A70A8" w:rsidP="005A70A8">
      <w:pPr>
        <w:ind w:left="0"/>
        <w:rPr>
          <w:lang w:val="ru-RU"/>
        </w:rPr>
      </w:pPr>
      <w:r w:rsidRPr="005A70A8">
        <w:rPr>
          <w:lang w:val="ru-RU"/>
        </w:rPr>
        <w:t>У триггеров со статическим входом С информация записывается в течение времени, при котором уровень сигнала C=1, такие триггеры иногда называют "прозрачной защёлкой". В триггерах с динамическим входом С информация записывается со входа D в состояние триггера только в момент перепада напряжения на входе С.</w:t>
      </w:r>
    </w:p>
    <w:p w:rsidR="006F0BB0" w:rsidRDefault="006F0BB0" w:rsidP="006F0BB0">
      <w:pPr>
        <w:ind w:left="0"/>
        <w:rPr>
          <w:b/>
          <w:lang w:val="ru-RU"/>
        </w:rPr>
      </w:pPr>
      <w:r w:rsidRPr="006F0BB0">
        <w:rPr>
          <w:b/>
          <w:lang w:val="ru-RU"/>
        </w:rPr>
        <w:lastRenderedPageBreak/>
        <w:t>Как D-триггер с динамичес</w:t>
      </w:r>
      <w:r w:rsidR="00413BA6">
        <w:rPr>
          <w:b/>
          <w:lang w:val="ru-RU"/>
        </w:rPr>
        <w:t>ким управлением превратить в Т-</w:t>
      </w:r>
      <w:r w:rsidRPr="006F0BB0">
        <w:rPr>
          <w:b/>
          <w:lang w:val="ru-RU"/>
        </w:rPr>
        <w:t>триггер?</w:t>
      </w:r>
    </w:p>
    <w:p w:rsidR="006F0BB0" w:rsidRDefault="00D649D1" w:rsidP="006F0BB0">
      <w:pPr>
        <w:ind w:left="0"/>
        <w:rPr>
          <w:lang w:val="ru-RU"/>
        </w:rPr>
      </w:pPr>
      <w:r w:rsidRPr="00D649D1">
        <w:rPr>
          <w:lang w:val="ru-RU"/>
        </w:rPr>
        <w:t>D-триггер с динамическим управлением также преобразуется в T-триггер, путем введения обратной связи с инверсного выхода на вход D.</w:t>
      </w:r>
    </w:p>
    <w:p w:rsidR="00D649D1" w:rsidRDefault="00D649D1" w:rsidP="006F0BB0">
      <w:pPr>
        <w:ind w:left="0"/>
        <w:rPr>
          <w:color w:val="000000"/>
          <w:sz w:val="29"/>
          <w:szCs w:val="29"/>
          <w:lang w:val="ru-RU"/>
        </w:rPr>
      </w:pPr>
      <w:r w:rsidRPr="00D649D1">
        <w:rPr>
          <w:color w:val="000000"/>
          <w:sz w:val="29"/>
          <w:szCs w:val="29"/>
          <w:lang w:val="ru-RU"/>
        </w:rPr>
        <w:t xml:space="preserve">Тогда </w:t>
      </w:r>
      <w:r>
        <w:rPr>
          <w:color w:val="000000"/>
          <w:sz w:val="29"/>
          <w:szCs w:val="29"/>
        </w:rPr>
        <w:t>Q</w:t>
      </w:r>
      <w:r w:rsidRPr="00D649D1">
        <w:rPr>
          <w:color w:val="000000"/>
          <w:sz w:val="29"/>
          <w:szCs w:val="29"/>
          <w:lang w:val="ru-RU"/>
        </w:rPr>
        <w:t>(</w:t>
      </w:r>
      <w:r>
        <w:rPr>
          <w:color w:val="000000"/>
          <w:sz w:val="29"/>
          <w:szCs w:val="29"/>
        </w:rPr>
        <w:t>t</w:t>
      </w:r>
      <w:r w:rsidRPr="00D649D1">
        <w:rPr>
          <w:color w:val="000000"/>
          <w:sz w:val="29"/>
          <w:szCs w:val="29"/>
          <w:lang w:val="ru-RU"/>
        </w:rPr>
        <w:t>+</w:t>
      </w:r>
      <w:proofErr w:type="spellStart"/>
      <w:r>
        <w:rPr>
          <w:color w:val="000000"/>
          <w:sz w:val="29"/>
          <w:szCs w:val="29"/>
        </w:rPr>
        <w:t>dt</w:t>
      </w:r>
      <w:proofErr w:type="spellEnd"/>
      <w:r w:rsidRPr="00D649D1">
        <w:rPr>
          <w:color w:val="000000"/>
          <w:sz w:val="29"/>
          <w:szCs w:val="29"/>
          <w:lang w:val="ru-RU"/>
        </w:rPr>
        <w:t xml:space="preserve">) = </w:t>
      </w:r>
      <w:r>
        <w:rPr>
          <w:color w:val="000000"/>
          <w:sz w:val="29"/>
          <w:szCs w:val="29"/>
        </w:rPr>
        <w:t>D</w:t>
      </w:r>
      <w:r w:rsidRPr="00D649D1">
        <w:rPr>
          <w:color w:val="000000"/>
          <w:sz w:val="29"/>
          <w:szCs w:val="29"/>
          <w:lang w:val="ru-RU"/>
        </w:rPr>
        <w:t xml:space="preserve">, но </w:t>
      </w:r>
      <w:r>
        <w:rPr>
          <w:color w:val="000000"/>
          <w:sz w:val="29"/>
          <w:szCs w:val="29"/>
        </w:rPr>
        <w:t>D</w:t>
      </w:r>
      <w:r w:rsidRPr="00D649D1">
        <w:rPr>
          <w:color w:val="000000"/>
          <w:sz w:val="29"/>
          <w:szCs w:val="29"/>
          <w:lang w:val="ru-RU"/>
        </w:rPr>
        <w:t xml:space="preserve"> в свою очередь равно </w:t>
      </w:r>
      <w:r>
        <w:rPr>
          <w:color w:val="000000"/>
          <w:sz w:val="29"/>
          <w:szCs w:val="29"/>
        </w:rPr>
        <w:t>D</w:t>
      </w:r>
      <w:r w:rsidRPr="00D649D1">
        <w:rPr>
          <w:color w:val="000000"/>
          <w:sz w:val="29"/>
          <w:szCs w:val="29"/>
          <w:lang w:val="ru-RU"/>
        </w:rPr>
        <w:t xml:space="preserve"> = ~</w:t>
      </w:r>
      <w:proofErr w:type="spellStart"/>
      <w:r>
        <w:rPr>
          <w:color w:val="000000"/>
          <w:sz w:val="29"/>
          <w:szCs w:val="29"/>
        </w:rPr>
        <w:t>Qt</w:t>
      </w:r>
      <w:proofErr w:type="spellEnd"/>
      <w:r w:rsidRPr="00D649D1">
        <w:rPr>
          <w:color w:val="000000"/>
          <w:sz w:val="29"/>
          <w:szCs w:val="29"/>
          <w:lang w:val="ru-RU"/>
        </w:rPr>
        <w:t xml:space="preserve"> и, </w:t>
      </w:r>
      <w:proofErr w:type="gramStart"/>
      <w:r w:rsidRPr="00D649D1">
        <w:rPr>
          <w:color w:val="000000"/>
          <w:sz w:val="29"/>
          <w:szCs w:val="29"/>
          <w:lang w:val="ru-RU"/>
        </w:rPr>
        <w:t>следовательно</w:t>
      </w:r>
      <w:proofErr w:type="gramEnd"/>
      <w:r w:rsidRPr="00D649D1">
        <w:rPr>
          <w:color w:val="000000"/>
          <w:sz w:val="29"/>
          <w:szCs w:val="29"/>
          <w:lang w:val="ru-RU"/>
        </w:rPr>
        <w:t xml:space="preserve"> </w:t>
      </w:r>
      <w:r>
        <w:rPr>
          <w:color w:val="000000"/>
          <w:sz w:val="29"/>
          <w:szCs w:val="29"/>
        </w:rPr>
        <w:t>Q</w:t>
      </w:r>
      <w:r w:rsidRPr="00D649D1">
        <w:rPr>
          <w:color w:val="000000"/>
          <w:sz w:val="29"/>
          <w:szCs w:val="29"/>
          <w:lang w:val="ru-RU"/>
        </w:rPr>
        <w:t>(</w:t>
      </w:r>
      <w:r>
        <w:rPr>
          <w:color w:val="000000"/>
          <w:sz w:val="29"/>
          <w:szCs w:val="29"/>
        </w:rPr>
        <w:t>t</w:t>
      </w:r>
      <w:r w:rsidRPr="00D649D1">
        <w:rPr>
          <w:color w:val="000000"/>
          <w:sz w:val="29"/>
          <w:szCs w:val="29"/>
          <w:lang w:val="ru-RU"/>
        </w:rPr>
        <w:t>+</w:t>
      </w:r>
      <w:proofErr w:type="spellStart"/>
      <w:r>
        <w:rPr>
          <w:color w:val="000000"/>
          <w:sz w:val="29"/>
          <w:szCs w:val="29"/>
        </w:rPr>
        <w:t>dt</w:t>
      </w:r>
      <w:proofErr w:type="spellEnd"/>
      <w:r w:rsidRPr="00D649D1">
        <w:rPr>
          <w:color w:val="000000"/>
          <w:sz w:val="29"/>
          <w:szCs w:val="29"/>
          <w:lang w:val="ru-RU"/>
        </w:rPr>
        <w:t>) = ~</w:t>
      </w:r>
      <w:proofErr w:type="spellStart"/>
      <w:r>
        <w:rPr>
          <w:color w:val="000000"/>
          <w:sz w:val="29"/>
          <w:szCs w:val="29"/>
        </w:rPr>
        <w:t>Qt</w:t>
      </w:r>
      <w:proofErr w:type="spellEnd"/>
      <w:r w:rsidRPr="00D649D1">
        <w:rPr>
          <w:color w:val="000000"/>
          <w:sz w:val="29"/>
          <w:szCs w:val="29"/>
          <w:lang w:val="ru-RU"/>
        </w:rPr>
        <w:t xml:space="preserve">, т.е. новое значение на выходе триггера является инверсией старого с каждым поступлением положительного перепада тактового импульса </w:t>
      </w:r>
      <w:r>
        <w:rPr>
          <w:color w:val="000000"/>
          <w:sz w:val="29"/>
          <w:szCs w:val="29"/>
        </w:rPr>
        <w:t>C</w:t>
      </w:r>
      <w:r w:rsidRPr="00D649D1">
        <w:rPr>
          <w:color w:val="000000"/>
          <w:sz w:val="29"/>
          <w:szCs w:val="29"/>
          <w:lang w:val="ru-RU"/>
        </w:rPr>
        <w:t xml:space="preserve"> (рис.48-1,2).</w:t>
      </w:r>
    </w:p>
    <w:p w:rsidR="00D649D1" w:rsidRPr="00D649D1" w:rsidRDefault="00D649D1" w:rsidP="006F0BB0">
      <w:pPr>
        <w:ind w:left="0"/>
        <w:rPr>
          <w:lang w:val="ru-RU"/>
        </w:rPr>
      </w:pPr>
      <w:r w:rsidRPr="00D649D1">
        <w:rPr>
          <w:noProof/>
          <w:lang w:val="ru-RU"/>
        </w:rPr>
        <w:t xml:space="preserve"> </w:t>
      </w:r>
      <w:r w:rsidRPr="00D649D1">
        <w:rPr>
          <w:color w:val="000000"/>
          <w:sz w:val="29"/>
          <w:szCs w:val="29"/>
          <w:lang w:val="ru-RU"/>
        </w:rPr>
        <w:drawing>
          <wp:inline distT="0" distB="0" distL="0" distR="0" wp14:anchorId="0EDB21C3" wp14:editId="064976AE">
            <wp:extent cx="4099915" cy="1920406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9D1" w:rsidRPr="00D649D1" w:rsidSect="006C0774">
      <w:pgSz w:w="11907" w:h="16840" w:code="9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F2B95"/>
    <w:multiLevelType w:val="hybridMultilevel"/>
    <w:tmpl w:val="9C7E1A30"/>
    <w:lvl w:ilvl="0" w:tplc="F0347D40">
      <w:start w:val="1"/>
      <w:numFmt w:val="decimal"/>
      <w:lvlText w:val="%1."/>
      <w:lvlJc w:val="left"/>
      <w:pPr>
        <w:ind w:left="1191" w:hanging="47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F9E"/>
    <w:rsid w:val="00071BA4"/>
    <w:rsid w:val="000C26DD"/>
    <w:rsid w:val="00233205"/>
    <w:rsid w:val="003340F8"/>
    <w:rsid w:val="00350F22"/>
    <w:rsid w:val="0037650A"/>
    <w:rsid w:val="003C5E23"/>
    <w:rsid w:val="003C7E20"/>
    <w:rsid w:val="003F14AE"/>
    <w:rsid w:val="00413BA6"/>
    <w:rsid w:val="004E67ED"/>
    <w:rsid w:val="005536A9"/>
    <w:rsid w:val="0056707F"/>
    <w:rsid w:val="005A70A8"/>
    <w:rsid w:val="006304D2"/>
    <w:rsid w:val="006A4F76"/>
    <w:rsid w:val="006C0774"/>
    <w:rsid w:val="006C5AB8"/>
    <w:rsid w:val="006F0BB0"/>
    <w:rsid w:val="007E00B0"/>
    <w:rsid w:val="007F49AA"/>
    <w:rsid w:val="008134DA"/>
    <w:rsid w:val="00891660"/>
    <w:rsid w:val="00896046"/>
    <w:rsid w:val="008C5B73"/>
    <w:rsid w:val="008E50B0"/>
    <w:rsid w:val="009257DD"/>
    <w:rsid w:val="009B71C4"/>
    <w:rsid w:val="00A21A0B"/>
    <w:rsid w:val="00A43088"/>
    <w:rsid w:val="00A870B3"/>
    <w:rsid w:val="00AB48D3"/>
    <w:rsid w:val="00AC36A3"/>
    <w:rsid w:val="00B0136B"/>
    <w:rsid w:val="00B30CCD"/>
    <w:rsid w:val="00B37940"/>
    <w:rsid w:val="00BD4068"/>
    <w:rsid w:val="00C653FB"/>
    <w:rsid w:val="00C905A4"/>
    <w:rsid w:val="00C90878"/>
    <w:rsid w:val="00CA0BD6"/>
    <w:rsid w:val="00CB1696"/>
    <w:rsid w:val="00D5469D"/>
    <w:rsid w:val="00D649D1"/>
    <w:rsid w:val="00D91474"/>
    <w:rsid w:val="00DE15D3"/>
    <w:rsid w:val="00DE211F"/>
    <w:rsid w:val="00E857CD"/>
    <w:rsid w:val="00EC2F9E"/>
    <w:rsid w:val="00EF5D42"/>
    <w:rsid w:val="00F9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764BF-266C-4655-9A66-7A2D4F62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300" w:lineRule="auto"/>
        <w:ind w:left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MyOffice"/>
    <w:qFormat/>
    <w:rsid w:val="008C5B7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фициальный"/>
    <w:basedOn w:val="a"/>
    <w:link w:val="a4"/>
    <w:qFormat/>
    <w:rsid w:val="003C7E20"/>
    <w:pPr>
      <w:spacing w:line="360" w:lineRule="auto"/>
      <w:ind w:firstLine="709"/>
    </w:pPr>
    <w:rPr>
      <w:rFonts w:asciiTheme="minorHAnsi" w:hAnsiTheme="minorHAnsi" w:cstheme="minorBidi"/>
      <w:szCs w:val="22"/>
      <w:lang w:val="ru-RU"/>
    </w:rPr>
  </w:style>
  <w:style w:type="character" w:customStyle="1" w:styleId="a4">
    <w:name w:val="Официальный Знак"/>
    <w:basedOn w:val="a0"/>
    <w:link w:val="a3"/>
    <w:rsid w:val="003C7E20"/>
    <w:rPr>
      <w:rFonts w:asciiTheme="minorHAnsi" w:hAnsiTheme="minorHAnsi" w:cstheme="minorBidi"/>
      <w:szCs w:val="22"/>
      <w:lang w:val="ru-RU"/>
    </w:rPr>
  </w:style>
  <w:style w:type="paragraph" w:styleId="a5">
    <w:name w:val="footnote text"/>
    <w:basedOn w:val="a"/>
    <w:link w:val="a6"/>
    <w:uiPriority w:val="99"/>
    <w:semiHidden/>
    <w:unhideWhenUsed/>
    <w:rsid w:val="003C7E20"/>
    <w:pPr>
      <w:spacing w:after="0" w:line="240" w:lineRule="auto"/>
    </w:pPr>
    <w:rPr>
      <w:sz w:val="24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3C7E20"/>
    <w:rPr>
      <w:sz w:val="24"/>
      <w:szCs w:val="20"/>
    </w:rPr>
  </w:style>
  <w:style w:type="paragraph" w:styleId="a7">
    <w:name w:val="endnote text"/>
    <w:basedOn w:val="a"/>
    <w:link w:val="a8"/>
    <w:uiPriority w:val="99"/>
    <w:semiHidden/>
    <w:unhideWhenUsed/>
    <w:rsid w:val="003C7E20"/>
    <w:pPr>
      <w:spacing w:after="0" w:line="240" w:lineRule="auto"/>
    </w:pPr>
    <w:rPr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3C7E20"/>
    <w:rPr>
      <w:szCs w:val="20"/>
    </w:rPr>
  </w:style>
  <w:style w:type="paragraph" w:styleId="a9">
    <w:name w:val="annotation text"/>
    <w:basedOn w:val="a"/>
    <w:link w:val="aa"/>
    <w:uiPriority w:val="99"/>
    <w:semiHidden/>
    <w:unhideWhenUsed/>
    <w:rsid w:val="003C7E2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C7E20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3C7E20"/>
    <w:rPr>
      <w:vertAlign w:val="superscript"/>
    </w:rPr>
  </w:style>
  <w:style w:type="character" w:styleId="ac">
    <w:name w:val="annotation reference"/>
    <w:basedOn w:val="a0"/>
    <w:uiPriority w:val="99"/>
    <w:semiHidden/>
    <w:unhideWhenUsed/>
    <w:rsid w:val="003C7E20"/>
    <w:rPr>
      <w:sz w:val="16"/>
      <w:szCs w:val="16"/>
    </w:rPr>
  </w:style>
  <w:style w:type="paragraph" w:styleId="ad">
    <w:name w:val="annotation subject"/>
    <w:basedOn w:val="a9"/>
    <w:next w:val="a9"/>
    <w:link w:val="ae"/>
    <w:uiPriority w:val="99"/>
    <w:semiHidden/>
    <w:unhideWhenUsed/>
    <w:rsid w:val="003C7E20"/>
    <w:rPr>
      <w:b/>
      <w:bCs/>
    </w:rPr>
  </w:style>
  <w:style w:type="character" w:customStyle="1" w:styleId="ae">
    <w:name w:val="Тема примечания Знак"/>
    <w:basedOn w:val="aa"/>
    <w:link w:val="ad"/>
    <w:uiPriority w:val="99"/>
    <w:semiHidden/>
    <w:rsid w:val="003C7E20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3C7E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3C7E20"/>
    <w:rPr>
      <w:rFonts w:ascii="Segoe UI" w:hAnsi="Segoe UI" w:cs="Segoe UI"/>
      <w:sz w:val="18"/>
      <w:szCs w:val="18"/>
    </w:rPr>
  </w:style>
  <w:style w:type="paragraph" w:customStyle="1" w:styleId="Off">
    <w:name w:val="Off"/>
    <w:autoRedefine/>
    <w:qFormat/>
    <w:rsid w:val="008C5B73"/>
    <w:rPr>
      <w:lang w:val="ru-RU"/>
    </w:rPr>
  </w:style>
  <w:style w:type="paragraph" w:styleId="af1">
    <w:name w:val="List Paragraph"/>
    <w:basedOn w:val="a"/>
    <w:uiPriority w:val="34"/>
    <w:qFormat/>
    <w:rsid w:val="00DE15D3"/>
    <w:pPr>
      <w:ind w:left="720"/>
      <w:contextualSpacing/>
    </w:pPr>
  </w:style>
  <w:style w:type="character" w:styleId="af2">
    <w:name w:val="Hyperlink"/>
    <w:basedOn w:val="a0"/>
    <w:uiPriority w:val="99"/>
    <w:semiHidden/>
    <w:unhideWhenUsed/>
    <w:rsid w:val="005A70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9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7529\Documents\&#1055;&#1086;&#1083;&#1100;&#1079;&#1086;&#1074;&#1072;&#1090;&#1077;&#1083;&#1100;&#1089;&#1082;&#1080;&#1077;%20&#1096;&#1072;&#1073;&#1083;&#1086;&#1085;&#1099;%20Office\&#1052;&#1086;&#1081;%20&#1096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099A4-66E3-4114-8223-8E4C0E96D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Мой шаблон.dotx</Template>
  <TotalTime>65</TotalTime>
  <Pages>16</Pages>
  <Words>2675</Words>
  <Characters>15249</Characters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2023-05-29T08:25:00Z</dcterms:created>
  <dcterms:modified xsi:type="dcterms:W3CDTF">2023-05-29T09:30:00Z</dcterms:modified>
</cp:coreProperties>
</file>